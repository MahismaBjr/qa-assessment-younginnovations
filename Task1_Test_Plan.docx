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8415555"/>
        <w:docPartObj>
          <w:docPartGallery w:val="Cover Pages"/>
          <w:docPartUnique/>
        </w:docPartObj>
      </w:sdtPr>
      <w:sdtContent>
        <w:p w14:paraId="3A22D05E" w14:textId="09C80CCD" w:rsidR="003A35D9" w:rsidRDefault="003A35D9">
          <w:pPr>
            <w:pStyle w:val="Logo"/>
          </w:pPr>
        </w:p>
        <w:p w14:paraId="64A073D9" w14:textId="77777777" w:rsidR="003A35D9" w:rsidRDefault="003A35D9"/>
        <w:p w14:paraId="2A4DEB4A" w14:textId="5A9FB7FD" w:rsidR="00C62884" w:rsidRDefault="00950A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A665BD" wp14:editId="17D706A8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3561715</wp:posOffset>
                    </wp:positionV>
                    <wp:extent cx="5905500" cy="1876425"/>
                    <wp:effectExtent l="0" t="0" r="0" b="9525"/>
                    <wp:wrapTopAndBottom/>
                    <wp:docPr id="2" name="Text Box 2" descr="Text box displaying document 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5000" cy="1876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E808EE" w14:textId="7FB6E776" w:rsidR="003C7981" w:rsidRPr="00C62884" w:rsidRDefault="00000000">
                                <w:pPr>
                                  <w:pStyle w:val="Title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398315692"/>
                                    <w:placeholder>
                                      <w:docPart w:val="7F80562A41244711BC30C11AE86922B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roofErr w:type="spellStart"/>
                                    <w:r w:rsidR="00327428">
                                      <w:rPr>
                                        <w:sz w:val="72"/>
                                        <w:szCs w:val="72"/>
                                      </w:rPr>
                                      <w:t>MyNotes</w:t>
                                    </w:r>
                                    <w:proofErr w:type="spellEnd"/>
                                    <w:r w:rsidR="00C62884" w:rsidRPr="00C62884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 - Test Plan</w:t>
                                    </w:r>
                                  </w:sdtContent>
                                </w:sdt>
                              </w:p>
                              <w:p w14:paraId="06AB7332" w14:textId="09EC884D" w:rsidR="003C7981" w:rsidRDefault="00950A0B" w:rsidP="00950A0B">
                                <w:pPr>
                                  <w:pStyle w:val="Subtitle"/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728655622"/>
                                    <w:placeholder>
                                      <w:docPart w:val="B3F6D0C4F684441EAB28CA4B82035171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t xml:space="preserve">Prepared for: </w:t>
                                    </w:r>
                                    <w:proofErr w:type="spellStart"/>
                                    <w:r>
                                      <w:t>YoungInnovations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0F22E98" w14:textId="77777777" w:rsidR="00C62884" w:rsidRPr="00C62884" w:rsidRDefault="00C62884" w:rsidP="00C62884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A665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Text box displaying document title and subtitle" style="position:absolute;margin-left:0;margin-top:280.45pt;width:465pt;height:147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" filled="f" stroked="f" strokeweight=".5pt">
                    <v:textbox inset="0,0,0,0">
                      <w:txbxContent>
                        <w:p w14:paraId="5EE808EE" w14:textId="7FB6E776" w:rsidR="003C7981" w:rsidRPr="00C62884" w:rsidRDefault="00000000">
                          <w:pPr>
                            <w:pStyle w:val="Title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398315692"/>
                              <w:placeholder>
                                <w:docPart w:val="7F80562A41244711BC30C11AE86922B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roofErr w:type="spellStart"/>
                              <w:r w:rsidR="00327428">
                                <w:rPr>
                                  <w:sz w:val="72"/>
                                  <w:szCs w:val="72"/>
                                </w:rPr>
                                <w:t>MyNotes</w:t>
                              </w:r>
                              <w:proofErr w:type="spellEnd"/>
                              <w:r w:rsidR="00C62884" w:rsidRPr="00C62884">
                                <w:rPr>
                                  <w:sz w:val="72"/>
                                  <w:szCs w:val="72"/>
                                </w:rPr>
                                <w:t xml:space="preserve"> - Test Plan</w:t>
                              </w:r>
                            </w:sdtContent>
                          </w:sdt>
                        </w:p>
                        <w:p w14:paraId="06AB7332" w14:textId="09EC884D" w:rsidR="003C7981" w:rsidRDefault="00950A0B" w:rsidP="00950A0B">
                          <w:pPr>
                            <w:pStyle w:val="Subtitle"/>
                          </w:pPr>
                          <w:sdt>
                            <w:sdtPr>
                              <w:alias w:val="Subtitle"/>
                              <w:tag w:val=""/>
                              <w:id w:val="728655622"/>
                              <w:placeholder>
                                <w:docPart w:val="B3F6D0C4F684441EAB28CA4B82035171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>
                                <w:t xml:space="preserve">Prepared for: </w:t>
                              </w:r>
                              <w:proofErr w:type="spellStart"/>
                              <w:r>
                                <w:t>YoungInnovations</w:t>
                              </w:r>
                              <w:proofErr w:type="spellEnd"/>
                            </w:sdtContent>
                          </w:sdt>
                        </w:p>
                        <w:p w14:paraId="10F22E98" w14:textId="77777777" w:rsidR="00C62884" w:rsidRPr="00C62884" w:rsidRDefault="00C62884" w:rsidP="00C62884"/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 w:rsidR="003C7981">
            <w:br w:type="page"/>
          </w:r>
        </w:p>
        <w:p w14:paraId="12722608" w14:textId="323973C8" w:rsidR="00C62884" w:rsidRPr="00950A0B" w:rsidRDefault="00C62884">
          <w:pPr>
            <w:rPr>
              <w:b/>
              <w:bCs/>
              <w:sz w:val="24"/>
              <w:szCs w:val="24"/>
            </w:rPr>
          </w:pPr>
          <w:r w:rsidRPr="00950A0B">
            <w:rPr>
              <w:b/>
              <w:bCs/>
              <w:sz w:val="24"/>
              <w:szCs w:val="24"/>
            </w:rPr>
            <w:lastRenderedPageBreak/>
            <w:t>REVISION HISTORY</w:t>
          </w:r>
        </w:p>
        <w:p w14:paraId="6EB742D8" w14:textId="76E502AC" w:rsidR="00950A0B" w:rsidRDefault="00950A0B" w:rsidP="00950A0B">
          <w:pPr>
            <w:rPr>
              <w:sz w:val="24"/>
              <w:szCs w:val="24"/>
            </w:rPr>
          </w:pPr>
          <w:r w:rsidRPr="00950A0B">
            <w:rPr>
              <w:sz w:val="24"/>
              <w:szCs w:val="24"/>
            </w:rPr>
            <w:t>Test Plan ID</w:t>
          </w:r>
          <w:r>
            <w:rPr>
              <w:sz w:val="24"/>
              <w:szCs w:val="24"/>
            </w:rPr>
            <w:t xml:space="preserve">: </w:t>
          </w:r>
          <w:r w:rsidRPr="00950A0B">
            <w:rPr>
              <w:sz w:val="24"/>
              <w:szCs w:val="24"/>
            </w:rPr>
            <w:t>TP-NOTES-001</w:t>
          </w:r>
        </w:p>
        <w:p w14:paraId="611B9752" w14:textId="7A820F33" w:rsidR="00C62884" w:rsidRDefault="00327428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URL: </w:t>
          </w:r>
          <w:hyperlink r:id="rId12" w:history="1">
            <w:r w:rsidRPr="006524C7">
              <w:rPr>
                <w:rStyle w:val="Hyperlink"/>
                <w:color w:val="3E8799" w:themeColor="accent4" w:themeShade="BF"/>
                <w:sz w:val="24"/>
                <w:szCs w:val="24"/>
              </w:rPr>
              <w:t>https://practice.expandtesting.com/notes/app</w:t>
            </w:r>
          </w:hyperlink>
          <w:r>
            <w:rPr>
              <w:sz w:val="24"/>
              <w:szCs w:val="24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870"/>
            <w:gridCol w:w="1870"/>
            <w:gridCol w:w="1870"/>
            <w:gridCol w:w="1870"/>
            <w:gridCol w:w="1870"/>
          </w:tblGrid>
          <w:tr w:rsidR="00C62884" w:rsidRPr="00C80759" w14:paraId="749E4BDA" w14:textId="77777777" w:rsidTr="00C62884">
            <w:tc>
              <w:tcPr>
                <w:tcW w:w="1870" w:type="dxa"/>
              </w:tcPr>
              <w:p w14:paraId="42F816E1" w14:textId="52BA52B9" w:rsidR="00C62884" w:rsidRPr="00C80759" w:rsidRDefault="00C62884">
                <w:pPr>
                  <w:rPr>
                    <w:b/>
                    <w:bCs/>
                  </w:rPr>
                </w:pPr>
                <w:r w:rsidRPr="00C80759">
                  <w:rPr>
                    <w:b/>
                    <w:bCs/>
                  </w:rPr>
                  <w:t>Version No.</w:t>
                </w:r>
              </w:p>
            </w:tc>
            <w:tc>
              <w:tcPr>
                <w:tcW w:w="1870" w:type="dxa"/>
              </w:tcPr>
              <w:p w14:paraId="429297F8" w14:textId="2765FC26" w:rsidR="00C62884" w:rsidRPr="00C80759" w:rsidRDefault="00C62884">
                <w:pPr>
                  <w:rPr>
                    <w:b/>
                    <w:bCs/>
                  </w:rPr>
                </w:pPr>
                <w:r w:rsidRPr="00C80759">
                  <w:rPr>
                    <w:b/>
                    <w:bCs/>
                  </w:rPr>
                  <w:t>Date</w:t>
                </w:r>
              </w:p>
            </w:tc>
            <w:tc>
              <w:tcPr>
                <w:tcW w:w="1870" w:type="dxa"/>
              </w:tcPr>
              <w:p w14:paraId="0CDCE3F5" w14:textId="7B5951F0" w:rsidR="00C62884" w:rsidRPr="00C80759" w:rsidRDefault="00C62884">
                <w:pPr>
                  <w:rPr>
                    <w:b/>
                    <w:bCs/>
                  </w:rPr>
                </w:pPr>
                <w:r w:rsidRPr="00C80759">
                  <w:rPr>
                    <w:b/>
                    <w:bCs/>
                  </w:rPr>
                  <w:t>Prepare</w:t>
                </w:r>
                <w:r w:rsidR="00327428">
                  <w:rPr>
                    <w:b/>
                    <w:bCs/>
                  </w:rPr>
                  <w:t>d</w:t>
                </w:r>
                <w:r w:rsidRPr="00C80759">
                  <w:rPr>
                    <w:b/>
                    <w:bCs/>
                  </w:rPr>
                  <w:t xml:space="preserve"> By</w:t>
                </w:r>
              </w:p>
            </w:tc>
            <w:tc>
              <w:tcPr>
                <w:tcW w:w="1870" w:type="dxa"/>
              </w:tcPr>
              <w:p w14:paraId="1121DFD6" w14:textId="4B8D09B2" w:rsidR="00C62884" w:rsidRPr="00C80759" w:rsidRDefault="00C62884">
                <w:pPr>
                  <w:rPr>
                    <w:b/>
                    <w:bCs/>
                  </w:rPr>
                </w:pPr>
                <w:r w:rsidRPr="00C80759">
                  <w:rPr>
                    <w:b/>
                    <w:bCs/>
                  </w:rPr>
                  <w:t>Revised By</w:t>
                </w:r>
              </w:p>
            </w:tc>
            <w:tc>
              <w:tcPr>
                <w:tcW w:w="1870" w:type="dxa"/>
              </w:tcPr>
              <w:p w14:paraId="5B94C033" w14:textId="18DD33CC" w:rsidR="00C62884" w:rsidRPr="00C80759" w:rsidRDefault="00C62884">
                <w:pPr>
                  <w:rPr>
                    <w:b/>
                    <w:bCs/>
                  </w:rPr>
                </w:pPr>
                <w:r w:rsidRPr="00C80759">
                  <w:rPr>
                    <w:b/>
                    <w:bCs/>
                  </w:rPr>
                  <w:t>Description of Change</w:t>
                </w:r>
              </w:p>
            </w:tc>
          </w:tr>
          <w:tr w:rsidR="00C62884" w:rsidRPr="00C62884" w14:paraId="0BEE9A2C" w14:textId="77777777" w:rsidTr="00C62884">
            <w:tc>
              <w:tcPr>
                <w:tcW w:w="1870" w:type="dxa"/>
              </w:tcPr>
              <w:p w14:paraId="77D0D68A" w14:textId="3DFAE0E7" w:rsidR="00C62884" w:rsidRPr="00C62884" w:rsidRDefault="00C80759" w:rsidP="00C80759">
                <w:pPr>
                  <w:tabs>
                    <w:tab w:val="left" w:pos="1413"/>
                  </w:tabs>
                </w:pPr>
                <w:r>
                  <w:tab/>
                  <w:t>1.0</w:t>
                </w:r>
              </w:p>
            </w:tc>
            <w:tc>
              <w:tcPr>
                <w:tcW w:w="1870" w:type="dxa"/>
              </w:tcPr>
              <w:p w14:paraId="21C35F26" w14:textId="7028843F" w:rsidR="00C62884" w:rsidRPr="00C62884" w:rsidRDefault="00C80759">
                <w:r>
                  <w:t>1</w:t>
                </w:r>
                <w:r w:rsidR="00327428">
                  <w:t>8</w:t>
                </w:r>
                <w:r>
                  <w:t>/02/202</w:t>
                </w:r>
                <w:r w:rsidR="00327428">
                  <w:t>6</w:t>
                </w:r>
              </w:p>
            </w:tc>
            <w:tc>
              <w:tcPr>
                <w:tcW w:w="1870" w:type="dxa"/>
              </w:tcPr>
              <w:p w14:paraId="5F2607C0" w14:textId="69701FEF" w:rsidR="00C62884" w:rsidRPr="00C62884" w:rsidRDefault="00C80759">
                <w:r>
                  <w:t>Mahisma Bajracharya</w:t>
                </w:r>
              </w:p>
            </w:tc>
            <w:tc>
              <w:tcPr>
                <w:tcW w:w="1870" w:type="dxa"/>
              </w:tcPr>
              <w:p w14:paraId="51042D83" w14:textId="77777777" w:rsidR="00C62884" w:rsidRPr="00C62884" w:rsidRDefault="00C62884"/>
            </w:tc>
            <w:tc>
              <w:tcPr>
                <w:tcW w:w="1870" w:type="dxa"/>
              </w:tcPr>
              <w:p w14:paraId="2852CF7C" w14:textId="6018A378" w:rsidR="00C62884" w:rsidRPr="00C62884" w:rsidRDefault="00E0289D">
                <w:r w:rsidRPr="00E0289D">
                  <w:t>Initial Test Plan for Notes Application</w:t>
                </w:r>
              </w:p>
            </w:tc>
          </w:tr>
          <w:tr w:rsidR="00C62884" w:rsidRPr="00C62884" w14:paraId="333EF781" w14:textId="77777777" w:rsidTr="00C62884">
            <w:tc>
              <w:tcPr>
                <w:tcW w:w="1870" w:type="dxa"/>
              </w:tcPr>
              <w:p w14:paraId="5B9D4075" w14:textId="77777777" w:rsidR="00C62884" w:rsidRPr="00C62884" w:rsidRDefault="00C62884"/>
            </w:tc>
            <w:tc>
              <w:tcPr>
                <w:tcW w:w="1870" w:type="dxa"/>
              </w:tcPr>
              <w:p w14:paraId="3ABEA45E" w14:textId="77777777" w:rsidR="00C62884" w:rsidRPr="00C62884" w:rsidRDefault="00C62884"/>
            </w:tc>
            <w:tc>
              <w:tcPr>
                <w:tcW w:w="1870" w:type="dxa"/>
              </w:tcPr>
              <w:p w14:paraId="3EB47826" w14:textId="77777777" w:rsidR="00C62884" w:rsidRPr="00C62884" w:rsidRDefault="00C62884"/>
            </w:tc>
            <w:tc>
              <w:tcPr>
                <w:tcW w:w="1870" w:type="dxa"/>
              </w:tcPr>
              <w:p w14:paraId="2C722704" w14:textId="77777777" w:rsidR="00C62884" w:rsidRPr="00C62884" w:rsidRDefault="00C62884"/>
            </w:tc>
            <w:tc>
              <w:tcPr>
                <w:tcW w:w="1870" w:type="dxa"/>
              </w:tcPr>
              <w:p w14:paraId="324F9CCB" w14:textId="77777777" w:rsidR="00C62884" w:rsidRPr="00C62884" w:rsidRDefault="00C62884"/>
            </w:tc>
          </w:tr>
        </w:tbl>
        <w:p w14:paraId="7799D5C2" w14:textId="77777777" w:rsidR="00C62884" w:rsidRPr="00C62884" w:rsidRDefault="00C62884">
          <w:pPr>
            <w:rPr>
              <w:sz w:val="24"/>
              <w:szCs w:val="24"/>
            </w:rPr>
          </w:pPr>
        </w:p>
        <w:p w14:paraId="7A893388" w14:textId="083D7296" w:rsidR="003A35D9" w:rsidRDefault="00C62884" w:rsidP="00C62884">
          <w:pPr>
            <w:jc w:val="both"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4C483D" w:themeColor="text2"/>
          <w:sz w:val="20"/>
          <w:szCs w:val="20"/>
        </w:rPr>
        <w:id w:val="1250242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AFA966" w14:textId="02AC32EF" w:rsidR="008D500A" w:rsidRDefault="003C7981" w:rsidP="001F1F85">
          <w:pPr>
            <w:pStyle w:val="TOCHeading"/>
          </w:pPr>
          <w:r>
            <w:t>Table of Contents</w:t>
          </w:r>
        </w:p>
        <w:p w14:paraId="47F5AC1B" w14:textId="69A74756" w:rsidR="005401B8" w:rsidRDefault="003C7981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"1-2" \n "2-2" \h \z \u </w:instrText>
          </w:r>
          <w:r>
            <w:fldChar w:fldCharType="separate"/>
          </w:r>
          <w:hyperlink w:anchor="_Toc222345801" w:history="1">
            <w:r w:rsidR="005401B8" w:rsidRPr="0042389D">
              <w:rPr>
                <w:rStyle w:val="Hyperlink"/>
                <w:noProof/>
              </w:rPr>
              <w:t>Executive Summary</w:t>
            </w:r>
            <w:r w:rsidR="005401B8">
              <w:rPr>
                <w:noProof/>
                <w:webHidden/>
              </w:rPr>
              <w:tab/>
            </w:r>
            <w:r w:rsidR="005401B8">
              <w:rPr>
                <w:noProof/>
                <w:webHidden/>
              </w:rPr>
              <w:fldChar w:fldCharType="begin"/>
            </w:r>
            <w:r w:rsidR="005401B8">
              <w:rPr>
                <w:noProof/>
                <w:webHidden/>
              </w:rPr>
              <w:instrText xml:space="preserve"> PAGEREF _Toc222345801 \h </w:instrText>
            </w:r>
            <w:r w:rsidR="005401B8">
              <w:rPr>
                <w:noProof/>
                <w:webHidden/>
              </w:rPr>
            </w:r>
            <w:r w:rsidR="005401B8">
              <w:rPr>
                <w:noProof/>
                <w:webHidden/>
              </w:rPr>
              <w:fldChar w:fldCharType="separate"/>
            </w:r>
            <w:r w:rsidR="005401B8">
              <w:rPr>
                <w:noProof/>
                <w:webHidden/>
              </w:rPr>
              <w:t>3</w:t>
            </w:r>
            <w:r w:rsidR="005401B8">
              <w:rPr>
                <w:noProof/>
                <w:webHidden/>
              </w:rPr>
              <w:fldChar w:fldCharType="end"/>
            </w:r>
          </w:hyperlink>
        </w:p>
        <w:p w14:paraId="36D8738E" w14:textId="361632D0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2" w:history="1">
            <w:r w:rsidRPr="0042389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F012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3" w:history="1">
            <w:r w:rsidRPr="0042389D">
              <w:rPr>
                <w:rStyle w:val="Hyperlink"/>
                <w:noProof/>
              </w:rPr>
              <w:t>Purpose of the Test plan</w:t>
            </w:r>
          </w:hyperlink>
        </w:p>
        <w:p w14:paraId="3267A214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4" w:history="1">
            <w:r w:rsidRPr="0042389D">
              <w:rPr>
                <w:rStyle w:val="Hyperlink"/>
                <w:noProof/>
              </w:rPr>
              <w:t>Objectives</w:t>
            </w:r>
          </w:hyperlink>
        </w:p>
        <w:p w14:paraId="4CC1B44E" w14:textId="2B6311C3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5" w:history="1">
            <w:r w:rsidRPr="0042389D">
              <w:rPr>
                <w:rStyle w:val="Hyperlink"/>
                <w:noProof/>
              </w:rPr>
              <w:t>Test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E269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6" w:history="1">
            <w:r w:rsidRPr="0042389D">
              <w:rPr>
                <w:rStyle w:val="Hyperlink"/>
                <w:noProof/>
              </w:rPr>
              <w:t>In-Scope Testing</w:t>
            </w:r>
          </w:hyperlink>
        </w:p>
        <w:p w14:paraId="27B0BA53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7" w:history="1">
            <w:r w:rsidRPr="0042389D">
              <w:rPr>
                <w:rStyle w:val="Hyperlink"/>
                <w:noProof/>
              </w:rPr>
              <w:t>Out-of-Scope Testing</w:t>
            </w:r>
          </w:hyperlink>
        </w:p>
        <w:p w14:paraId="41E8D65F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8" w:history="1">
            <w:r w:rsidRPr="0042389D">
              <w:rPr>
                <w:rStyle w:val="Hyperlink"/>
                <w:noProof/>
              </w:rPr>
              <w:t>Tasks</w:t>
            </w:r>
          </w:hyperlink>
        </w:p>
        <w:p w14:paraId="1C74DAA6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09" w:history="1">
            <w:r w:rsidRPr="0042389D">
              <w:rPr>
                <w:rStyle w:val="Hyperlink"/>
                <w:noProof/>
              </w:rPr>
              <w:t>Stories and Defects</w:t>
            </w:r>
          </w:hyperlink>
        </w:p>
        <w:p w14:paraId="49F4C781" w14:textId="1BC14444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0" w:history="1">
            <w:r w:rsidRPr="0042389D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785A" w14:textId="0E122FAE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1" w:history="1">
            <w:r w:rsidRPr="0042389D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0263" w14:textId="43F70279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2" w:history="1">
            <w:r w:rsidRPr="0042389D">
              <w:rPr>
                <w:rStyle w:val="Hyperlink"/>
                <w:noProof/>
              </w:rPr>
              <w:t>Testing Approach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8D2C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3" w:history="1">
            <w:r w:rsidRPr="0042389D">
              <w:rPr>
                <w:rStyle w:val="Hyperlink"/>
                <w:noProof/>
              </w:rPr>
              <w:t>Smoke Test</w:t>
            </w:r>
          </w:hyperlink>
        </w:p>
        <w:p w14:paraId="7230988A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4" w:history="1">
            <w:r w:rsidRPr="0042389D">
              <w:rPr>
                <w:rStyle w:val="Hyperlink"/>
                <w:noProof/>
              </w:rPr>
              <w:t>Regression Test</w:t>
            </w:r>
          </w:hyperlink>
        </w:p>
        <w:p w14:paraId="4D58D1E1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5" w:history="1">
            <w:r w:rsidRPr="0042389D">
              <w:rPr>
                <w:rStyle w:val="Hyperlink"/>
                <w:noProof/>
              </w:rPr>
              <w:t>Functional Test</w:t>
            </w:r>
          </w:hyperlink>
        </w:p>
        <w:p w14:paraId="6378865E" w14:textId="77777777" w:rsidR="005401B8" w:rsidRDefault="005401B8">
          <w:pPr>
            <w:pStyle w:val="TOC2"/>
            <w:rPr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6" w:history="1">
            <w:r w:rsidRPr="0042389D">
              <w:rPr>
                <w:rStyle w:val="Hyperlink"/>
                <w:noProof/>
              </w:rPr>
              <w:t>Usability Test</w:t>
            </w:r>
          </w:hyperlink>
        </w:p>
        <w:p w14:paraId="21C7B7FD" w14:textId="43840287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7" w:history="1">
            <w:r w:rsidRPr="0042389D">
              <w:rPr>
                <w:rStyle w:val="Hyperlink"/>
                <w:noProof/>
              </w:rPr>
              <w:t>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37B6" w14:textId="538A19F3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8" w:history="1">
            <w:r w:rsidRPr="0042389D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E995" w14:textId="7D7BF661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19" w:history="1">
            <w:r w:rsidRPr="0042389D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AFE6" w14:textId="1F21AEE7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20" w:history="1">
            <w:r w:rsidRPr="0042389D">
              <w:rPr>
                <w:rStyle w:val="Hyperlink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0249" w14:textId="2686EDD5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21" w:history="1">
            <w:r w:rsidRPr="0042389D">
              <w:rPr>
                <w:rStyle w:val="Hyperlink"/>
                <w:noProof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B4E9" w14:textId="4E9CC63B" w:rsidR="005401B8" w:rsidRDefault="005401B8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345822" w:history="1">
            <w:r w:rsidRPr="0042389D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8110" w14:textId="2E463B5E" w:rsidR="003A35D9" w:rsidRDefault="003C7981">
          <w:pPr>
            <w:sectPr w:rsidR="003A35D9">
              <w:footerReference w:type="default" r:id="rId13"/>
              <w:pgSz w:w="12240" w:h="15840" w:code="1"/>
              <w:pgMar w:top="1080" w:right="1440" w:bottom="1080" w:left="1440" w:header="720" w:footer="576" w:gutter="0"/>
              <w:pgNumType w:start="0"/>
              <w:cols w:space="720"/>
              <w:titlePg/>
              <w:docGrid w:linePitch="360"/>
            </w:sectPr>
          </w:pPr>
          <w:r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57A50785" w14:textId="77777777" w:rsidR="003A35D9" w:rsidRDefault="003C7981">
      <w:pPr>
        <w:pStyle w:val="Heading1"/>
      </w:pPr>
      <w:bookmarkStart w:id="0" w:name="_Toc340506951"/>
      <w:bookmarkStart w:id="1" w:name="_Toc222345801"/>
      <w:r>
        <w:lastRenderedPageBreak/>
        <w:t>Executive Summary</w:t>
      </w:r>
      <w:bookmarkEnd w:id="0"/>
      <w:bookmarkEnd w:id="1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7C5380" w14:paraId="476E2933" w14:textId="77777777" w:rsidTr="003C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711E68CF" w14:textId="77777777" w:rsidR="007C5380" w:rsidRDefault="007C5380" w:rsidP="007C5380">
            <w:pPr>
              <w:pStyle w:val="Icon"/>
              <w:rPr>
                <w:u w:val="double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F41852" wp14:editId="0655D14B">
                      <wp:extent cx="228600" cy="228600"/>
                      <wp:effectExtent l="0" t="0" r="0" b="0"/>
                      <wp:docPr id="47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8" name="Oval 4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1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4F9108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">
                      <v:oval id="Oval 48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Freeform 1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213AA072" w14:textId="77777777" w:rsidR="00950A0B" w:rsidRDefault="00950A0B" w:rsidP="00950A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test plan describes the testing strategy, scope, approach, and deliverables for the </w:t>
            </w:r>
            <w:proofErr w:type="spellStart"/>
            <w:r>
              <w:t>MyNotes</w:t>
            </w:r>
            <w:proofErr w:type="spellEnd"/>
            <w:r>
              <w:t xml:space="preserve"> (Notes Application).</w:t>
            </w:r>
          </w:p>
          <w:p w14:paraId="6129FC99" w14:textId="77777777" w:rsidR="00950A0B" w:rsidRDefault="00950A0B" w:rsidP="00950A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objective of testing is to ensure that the application works as expected across core functionalities such as user authentication, note creation, categorization, editing, deletion, and search.</w:t>
            </w:r>
          </w:p>
          <w:p w14:paraId="5064D5E2" w14:textId="3FB449D1" w:rsidR="007C5380" w:rsidRPr="007C5380" w:rsidRDefault="00950A0B" w:rsidP="00950A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will help identify defects early, reduce risks, and improve overall application quality before release.</w:t>
            </w:r>
          </w:p>
        </w:tc>
      </w:tr>
    </w:tbl>
    <w:p w14:paraId="363A2E13" w14:textId="77777777" w:rsidR="007C5380" w:rsidRPr="007C5380" w:rsidRDefault="007C5380" w:rsidP="007C5380"/>
    <w:p w14:paraId="71064D51" w14:textId="3A30D5D9" w:rsidR="003A35D9" w:rsidRDefault="00483522">
      <w:pPr>
        <w:pStyle w:val="Heading1"/>
      </w:pPr>
      <w:bookmarkStart w:id="2" w:name="_Toc222345802"/>
      <w:r w:rsidRPr="00483522">
        <w:t>Introduction</w:t>
      </w:r>
      <w:bookmarkEnd w:id="2"/>
    </w:p>
    <w:p w14:paraId="2226E427" w14:textId="29E21BFB" w:rsidR="003A35D9" w:rsidRDefault="00483522">
      <w:pPr>
        <w:pStyle w:val="Heading2"/>
      </w:pPr>
      <w:bookmarkStart w:id="3" w:name="_Toc222345803"/>
      <w:r w:rsidRPr="00483522">
        <w:t>Purpose of the Test plan</w:t>
      </w:r>
      <w:bookmarkEnd w:id="3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7C5380" w14:paraId="17B996E0" w14:textId="77777777" w:rsidTr="003C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90B6291" w14:textId="77777777" w:rsidR="007C5380" w:rsidRDefault="007C5380" w:rsidP="003C7981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C973D0" wp14:editId="336CB998">
                      <wp:extent cx="228600" cy="228600"/>
                      <wp:effectExtent l="0" t="0" r="0" b="0"/>
                      <wp:docPr id="75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5" name="Oval 9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Freeform 3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6D6D02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">
                      <v:oval id="Oval 95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3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37BE39BB" w14:textId="41B30A01" w:rsidR="007C5380" w:rsidRDefault="00950A0B" w:rsidP="007C538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A0B">
              <w:t xml:space="preserve">The purpose of this test plan is to define the overall testing strategy for the </w:t>
            </w:r>
            <w:proofErr w:type="spellStart"/>
            <w:r w:rsidRPr="00950A0B">
              <w:t>MyNotes</w:t>
            </w:r>
            <w:proofErr w:type="spellEnd"/>
            <w:r w:rsidRPr="00950A0B">
              <w:t xml:space="preserve"> application and to ensure that all functional requirements are validated against business expectations. This document serves as a reference for QA activities throughout the testing lifecycle.</w:t>
            </w:r>
          </w:p>
        </w:tc>
      </w:tr>
    </w:tbl>
    <w:p w14:paraId="45DDBDFB" w14:textId="77777777" w:rsidR="007C5380" w:rsidRDefault="007C5380"/>
    <w:p w14:paraId="66CE1F45" w14:textId="389DCC20" w:rsidR="007C5380" w:rsidRDefault="00E15171">
      <w:pPr>
        <w:pStyle w:val="Heading2"/>
      </w:pPr>
      <w:bookmarkStart w:id="4" w:name="_Toc222345804"/>
      <w:r>
        <w:t>Objectives</w:t>
      </w:r>
      <w:bookmarkEnd w:id="4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7C5380" w14:paraId="33B26887" w14:textId="77777777" w:rsidTr="003C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0C929926" w14:textId="77777777" w:rsidR="007C5380" w:rsidRDefault="007C5380" w:rsidP="003C7981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18DD8C" wp14:editId="6DF84230">
                      <wp:extent cx="228600" cy="228600"/>
                      <wp:effectExtent l="0" t="0" r="0" b="0"/>
                      <wp:docPr id="35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6" name="Oval 3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C3CD57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7vX58TsFAAAMEQAADgAAAAAAAAAAAAAAAAAuAgAAZHJzL2Uyb0RvYy54bWxQSwECLQAUAAYA&#10;CAAAACEA+AwpmdgAAAADAQAADwAAAAAAAAAAAAAAAACVBwAAZHJzL2Rvd25yZXYueG1sUEsFBgAA&#10;AAAEAAQA8wAAAJoIAAAAAA==&#10;">
                      <v:oval id="Oval 3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37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E7F9468" w14:textId="19B9157A" w:rsidR="00567E9D" w:rsidRDefault="00567E9D" w:rsidP="00567E9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verify that the Notes Application functions correctly across UI and basic backend interactions, </w:t>
            </w:r>
            <w:proofErr w:type="gramStart"/>
            <w:r>
              <w:t>ensurin</w:t>
            </w:r>
            <w:r w:rsidR="00E0289D">
              <w:t>g:</w:t>
            </w:r>
            <w:r>
              <w:t>:</w:t>
            </w:r>
            <w:proofErr w:type="gramEnd"/>
          </w:p>
          <w:p w14:paraId="7BA7B418" w14:textId="675FB881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successfully register and log in</w:t>
            </w:r>
          </w:p>
          <w:p w14:paraId="1B4BE4FB" w14:textId="7CA0A3F1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can be created, viewed, edited, and deleted</w:t>
            </w:r>
          </w:p>
          <w:p w14:paraId="08FA5942" w14:textId="00BDB146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are correctly categorized (Home, Work, Personal)</w:t>
            </w:r>
          </w:p>
          <w:p w14:paraId="117E0CC9" w14:textId="2F08AD6E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appear only in their selected category</w:t>
            </w:r>
          </w:p>
          <w:p w14:paraId="13F84C73" w14:textId="25AB6F21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search notes effectively</w:t>
            </w:r>
          </w:p>
          <w:p w14:paraId="199F815B" w14:textId="481500E1" w:rsidR="00E0289D" w:rsidRPr="00E028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can be marked as completed</w:t>
            </w:r>
          </w:p>
          <w:p w14:paraId="2F60E809" w14:textId="17323CFA" w:rsidR="007C5380" w:rsidRPr="00567E9D" w:rsidRDefault="00E0289D" w:rsidP="00E0289D">
            <w:pPr>
              <w:pStyle w:val="Tip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 behavior and validations work as expected</w:t>
            </w:r>
          </w:p>
        </w:tc>
      </w:tr>
    </w:tbl>
    <w:p w14:paraId="5E60D2EA" w14:textId="77777777" w:rsidR="003A35D9" w:rsidRDefault="003A35D9"/>
    <w:p w14:paraId="446FFECE" w14:textId="754472A6" w:rsidR="005533A4" w:rsidRDefault="00E15171">
      <w:pPr>
        <w:pStyle w:val="Heading1"/>
      </w:pPr>
      <w:bookmarkStart w:id="5" w:name="_Toc222345805"/>
      <w:r>
        <w:lastRenderedPageBreak/>
        <w:t>Test Scope</w:t>
      </w:r>
      <w:bookmarkEnd w:id="5"/>
    </w:p>
    <w:p w14:paraId="41F0C1BB" w14:textId="6645AB15" w:rsidR="003A35D9" w:rsidRDefault="00E15171">
      <w:pPr>
        <w:pStyle w:val="Heading2"/>
      </w:pPr>
      <w:bookmarkStart w:id="6" w:name="_Toc222345806"/>
      <w:r>
        <w:t>In-Scope Testing</w:t>
      </w:r>
      <w:bookmarkEnd w:id="6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533A4" w14:paraId="6E12052F" w14:textId="77777777" w:rsidTr="006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C44F38E" w14:textId="77777777" w:rsidR="005533A4" w:rsidRDefault="005533A4" w:rsidP="006F528B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2CFC2C" wp14:editId="5ED2F68E">
                      <wp:extent cx="228600" cy="228600"/>
                      <wp:effectExtent l="0" t="0" r="0" b="0"/>
                      <wp:docPr id="72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73" name="Oval 7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A83EE9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CIVocDsFAAAMEQAADgAAAAAAAAAAAAAAAAAuAgAAZHJzL2Uyb0RvYy54bWxQSwECLQAUAAYA&#10;CAAAACEA+AwpmdgAAAADAQAADwAAAAAAAAAAAAAAAACVBwAAZHJzL2Rvd25yZXYueG1sUEsFBgAA&#10;AAAEAAQA8wAAAJoIAAAAAA==&#10;">
                      <v:oval id="Oval 73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E4DECB1" w14:textId="498BB819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Registration</w:t>
            </w:r>
          </w:p>
          <w:p w14:paraId="328F765A" w14:textId="11EE95E1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&amp; Logout</w:t>
            </w:r>
          </w:p>
          <w:p w14:paraId="025AE767" w14:textId="4C0B5C54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/ Edit / Delete Notes</w:t>
            </w:r>
          </w:p>
          <w:p w14:paraId="71DC2AAA" w14:textId="6F2521BF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assignment (Home, Work, Personal)</w:t>
            </w:r>
          </w:p>
          <w:p w14:paraId="70FB8C69" w14:textId="08C1DFAE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note as completed</w:t>
            </w:r>
          </w:p>
          <w:p w14:paraId="162A58B5" w14:textId="6C0D935F" w:rsidR="00567E9D" w:rsidRPr="00567E9D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notes</w:t>
            </w:r>
          </w:p>
          <w:p w14:paraId="23D64496" w14:textId="7199DEB5" w:rsidR="005533A4" w:rsidRPr="00E15171" w:rsidRDefault="00567E9D" w:rsidP="00567E9D">
            <w:pPr>
              <w:pStyle w:val="TipTex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 validations and messages</w:t>
            </w:r>
          </w:p>
        </w:tc>
      </w:tr>
    </w:tbl>
    <w:p w14:paraId="445DBBFC" w14:textId="77777777" w:rsidR="003A35D9" w:rsidRDefault="003A35D9"/>
    <w:p w14:paraId="6293A4BE" w14:textId="0546C98D" w:rsidR="003A35D9" w:rsidRDefault="00E15171">
      <w:pPr>
        <w:pStyle w:val="Heading2"/>
      </w:pPr>
      <w:bookmarkStart w:id="7" w:name="_Toc222345807"/>
      <w:r>
        <w:t>Out-of-Scope Testing</w:t>
      </w:r>
      <w:bookmarkEnd w:id="7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533A4" w14:paraId="483C11F4" w14:textId="77777777" w:rsidTr="006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5523F998" w14:textId="77777777" w:rsidR="005533A4" w:rsidRDefault="005533A4" w:rsidP="006F528B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97A50D" wp14:editId="57A3D22A">
                      <wp:extent cx="228600" cy="228600"/>
                      <wp:effectExtent l="0" t="0" r="0" b="0"/>
                      <wp:docPr id="80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1" name="Oval 8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Freeform 8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C38E8C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">
                      <v:oval id="Oval 8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8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56943725" w14:textId="3DA58A80" w:rsidR="00567E9D" w:rsidRPr="00567E9D" w:rsidRDefault="00567E9D" w:rsidP="00567E9D">
            <w:pPr>
              <w:pStyle w:val="TipText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testing</w:t>
            </w:r>
          </w:p>
          <w:p w14:paraId="1AB8E799" w14:textId="2CC09BB5" w:rsidR="00567E9D" w:rsidRPr="00567E9D" w:rsidRDefault="00567E9D" w:rsidP="00567E9D">
            <w:pPr>
              <w:pStyle w:val="TipText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</w:t>
            </w:r>
          </w:p>
          <w:p w14:paraId="1C02DA8F" w14:textId="560F602F" w:rsidR="00567E9D" w:rsidRPr="00567E9D" w:rsidRDefault="00567E9D" w:rsidP="00567E9D">
            <w:pPr>
              <w:pStyle w:val="TipText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Cross-browser compatibility</w:t>
            </w:r>
          </w:p>
          <w:p w14:paraId="7F585DB1" w14:textId="77777777" w:rsidR="005533A4" w:rsidRDefault="00567E9D" w:rsidP="00567E9D">
            <w:pPr>
              <w:pStyle w:val="TipText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/ stress testing</w:t>
            </w:r>
          </w:p>
          <w:p w14:paraId="0FB90687" w14:textId="50375D07" w:rsidR="00E0289D" w:rsidRPr="00E15171" w:rsidRDefault="00E0289D" w:rsidP="00567E9D">
            <w:pPr>
              <w:pStyle w:val="TipText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289D">
              <w:t>Mobile responsiveness testing</w:t>
            </w:r>
          </w:p>
        </w:tc>
      </w:tr>
    </w:tbl>
    <w:p w14:paraId="43899E39" w14:textId="77777777" w:rsidR="003A35D9" w:rsidRDefault="003A35D9"/>
    <w:p w14:paraId="2238859C" w14:textId="448BA331" w:rsidR="003A35D9" w:rsidRDefault="00E15171">
      <w:pPr>
        <w:pStyle w:val="Heading2"/>
      </w:pPr>
      <w:bookmarkStart w:id="8" w:name="_Toc222345808"/>
      <w:r>
        <w:t>T</w:t>
      </w:r>
      <w:r w:rsidR="00F259A0">
        <w:t>asks</w:t>
      </w:r>
      <w:bookmarkEnd w:id="8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533A4" w14:paraId="221AEACA" w14:textId="77777777" w:rsidTr="006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6D6A7B40" w14:textId="77777777" w:rsidR="005533A4" w:rsidRDefault="005533A4" w:rsidP="006F528B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22972D" wp14:editId="270E5BBC">
                      <wp:extent cx="228600" cy="228600"/>
                      <wp:effectExtent l="0" t="0" r="0" b="0"/>
                      <wp:docPr id="83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4" name="Oval 8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85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BE880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gTk9JjsFAAAMEQAADgAAAAAAAAAAAAAAAAAuAgAAZHJzL2Uyb0RvYy54bWxQSwECLQAUAAYA&#10;CAAAACEA+AwpmdgAAAADAQAADwAAAAAAAAAAAAAAAACVBwAAZHJzL2Rvd25yZXYueG1sUEsFBgAA&#10;AAAEAAQA8wAAAJoIAAAAAA==&#10;">
                      <v:oval id="Oval 84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85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3996AAB" w14:textId="00CA58C7" w:rsidR="00567E9D" w:rsidRDefault="00F259A0" w:rsidP="00567E9D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567E9D" w:rsidRPr="00567E9D">
              <w:t>Manual Functional Testing</w:t>
            </w:r>
          </w:p>
          <w:p w14:paraId="05824356" w14:textId="51662D4C" w:rsidR="00567E9D" w:rsidRPr="00567E9D" w:rsidRDefault="00F259A0" w:rsidP="00567E9D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567E9D">
              <w:t>Exploratory Testing</w:t>
            </w:r>
          </w:p>
          <w:p w14:paraId="389E3E3C" w14:textId="2CFD04C3" w:rsidR="00567E9D" w:rsidRPr="00567E9D" w:rsidRDefault="00F259A0" w:rsidP="00567E9D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567E9D">
              <w:t>UI Validation Testing</w:t>
            </w:r>
          </w:p>
          <w:p w14:paraId="3B355A11" w14:textId="3004D558" w:rsidR="00E15171" w:rsidRDefault="00F259A0" w:rsidP="00E15171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Perform </w:t>
            </w:r>
            <w:r w:rsidR="00E15171">
              <w:t>Smoke Testing.</w:t>
            </w:r>
          </w:p>
          <w:p w14:paraId="08CCFF4B" w14:textId="76303B4C" w:rsidR="00E15171" w:rsidRDefault="00F259A0" w:rsidP="00E15171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E15171">
              <w:t>Regression Testing.</w:t>
            </w:r>
          </w:p>
          <w:p w14:paraId="63365D0C" w14:textId="050334E1" w:rsidR="00E15171" w:rsidRDefault="00F259A0" w:rsidP="00E15171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E15171">
              <w:t>Performance Testing.</w:t>
            </w:r>
          </w:p>
          <w:p w14:paraId="21DA88C9" w14:textId="77777777" w:rsidR="005533A4" w:rsidRDefault="00F259A0" w:rsidP="00E15171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="00E15171" w:rsidRPr="00E15171">
              <w:t>Usability Testing.</w:t>
            </w:r>
          </w:p>
          <w:p w14:paraId="1C41C478" w14:textId="7C1E12CC" w:rsidR="00F259A0" w:rsidRPr="00F259A0" w:rsidRDefault="00F259A0" w:rsidP="00F259A0">
            <w:pPr>
              <w:pStyle w:val="TipTex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 Negative Testing</w:t>
            </w:r>
          </w:p>
        </w:tc>
      </w:tr>
    </w:tbl>
    <w:p w14:paraId="7DAE0DE3" w14:textId="77777777" w:rsidR="003A35D9" w:rsidRDefault="003A35D9"/>
    <w:p w14:paraId="1957BABF" w14:textId="39745DA7" w:rsidR="003A35D9" w:rsidRDefault="00C0746C">
      <w:pPr>
        <w:pStyle w:val="Heading2"/>
      </w:pPr>
      <w:bookmarkStart w:id="9" w:name="_Toc222345809"/>
      <w:r>
        <w:t>Stories and Defects</w:t>
      </w:r>
      <w:bookmarkEnd w:id="9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533A4" w14:paraId="4AC7296F" w14:textId="77777777" w:rsidTr="006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55A3FFD6" w14:textId="77777777" w:rsidR="005533A4" w:rsidRDefault="005533A4" w:rsidP="006F528B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E21296" wp14:editId="37F00149">
                      <wp:extent cx="228600" cy="228600"/>
                      <wp:effectExtent l="0" t="0" r="0" b="0"/>
                      <wp:docPr id="89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0" name="Oval 9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9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EBFC9F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">
                      <v:oval id="Oval 90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Freeform 9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7053237" w14:textId="77777777" w:rsidR="00F259A0" w:rsidRDefault="00F259A0" w:rsidP="00F259A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 will be validated based on functional requirements defined for the Notes Application.</w:t>
            </w:r>
          </w:p>
          <w:p w14:paraId="2D6450E2" w14:textId="77777777" w:rsidR="00F259A0" w:rsidRDefault="00F259A0" w:rsidP="00F259A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defects identified during testing will be logged in Jira, including details such as steps to reproduce, severity, priority, screenshots, and environment information.</w:t>
            </w:r>
          </w:p>
          <w:p w14:paraId="7D2D37EB" w14:textId="7C7FACF7" w:rsidR="005533A4" w:rsidRDefault="00F259A0" w:rsidP="00F259A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Defects will follow a lifecycle of </w:t>
            </w:r>
            <w:r w:rsidRPr="00F259A0">
              <w:rPr>
                <w:rFonts w:hint="eastAsia"/>
                <w:b/>
                <w:bCs/>
              </w:rPr>
              <w:t xml:space="preserve">New </w:t>
            </w:r>
            <w:r w:rsidRPr="00F259A0">
              <w:rPr>
                <w:rFonts w:hint="eastAsia"/>
                <w:b/>
                <w:bCs/>
              </w:rPr>
              <w:t>→</w:t>
            </w:r>
            <w:r w:rsidRPr="00F259A0">
              <w:rPr>
                <w:rFonts w:hint="eastAsia"/>
                <w:b/>
                <w:bCs/>
              </w:rPr>
              <w:t xml:space="preserve"> In Progress </w:t>
            </w:r>
            <w:r w:rsidRPr="00F259A0">
              <w:rPr>
                <w:rFonts w:hint="eastAsia"/>
                <w:b/>
                <w:bCs/>
              </w:rPr>
              <w:t>→</w:t>
            </w:r>
            <w:r w:rsidRPr="00F259A0">
              <w:rPr>
                <w:rFonts w:hint="eastAsia"/>
                <w:b/>
                <w:bCs/>
              </w:rPr>
              <w:t xml:space="preserve"> Fixed </w:t>
            </w:r>
            <w:r w:rsidRPr="00F259A0">
              <w:rPr>
                <w:rFonts w:hint="eastAsia"/>
                <w:b/>
                <w:bCs/>
              </w:rPr>
              <w:t>→</w:t>
            </w:r>
            <w:r w:rsidRPr="00F259A0">
              <w:rPr>
                <w:rFonts w:hint="eastAsia"/>
                <w:b/>
                <w:bCs/>
              </w:rPr>
              <w:t xml:space="preserve"> Retested </w:t>
            </w:r>
            <w:r w:rsidRPr="00F259A0">
              <w:rPr>
                <w:rFonts w:hint="eastAsia"/>
                <w:b/>
                <w:bCs/>
              </w:rPr>
              <w:t>→</w:t>
            </w:r>
            <w:r w:rsidRPr="00F259A0">
              <w:rPr>
                <w:rFonts w:hint="eastAsia"/>
                <w:b/>
                <w:bCs/>
              </w:rPr>
              <w:t xml:space="preserve"> Closed</w:t>
            </w:r>
            <w:r>
              <w:rPr>
                <w:rFonts w:hint="eastAsia"/>
              </w:rPr>
              <w:t>.</w:t>
            </w:r>
          </w:p>
        </w:tc>
      </w:tr>
    </w:tbl>
    <w:p w14:paraId="558D52ED" w14:textId="77777777" w:rsidR="003A35D9" w:rsidRDefault="003A35D9"/>
    <w:p w14:paraId="29B33281" w14:textId="05C9214C" w:rsidR="003A35D9" w:rsidRPr="00C0746C" w:rsidRDefault="00C0746C">
      <w:pPr>
        <w:pStyle w:val="Heading3"/>
        <w:rPr>
          <w:i w:val="0"/>
          <w:iCs w:val="0"/>
        </w:rPr>
      </w:pPr>
      <w:r>
        <w:rPr>
          <w:i w:val="0"/>
          <w:iCs w:val="0"/>
        </w:rPr>
        <w:t>Testing Teams</w:t>
      </w:r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533A4" w14:paraId="2F09B399" w14:textId="77777777" w:rsidTr="006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5AA541A0" w14:textId="77777777" w:rsidR="005533A4" w:rsidRDefault="005533A4" w:rsidP="006F528B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6E2843" wp14:editId="560B448A">
                      <wp:extent cx="228600" cy="228600"/>
                      <wp:effectExtent l="0" t="0" r="0" b="0"/>
                      <wp:docPr id="76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77" name="Oval 7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Freeform 7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1E128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7qDhAzsFAAAMEQAADgAAAAAAAAAAAAAAAAAuAgAAZHJzL2Uyb0RvYy54bWxQSwECLQAUAAYA&#10;CAAAACEA+AwpmdgAAAADAQAADwAAAAAAAAAAAAAAAACVBwAAZHJzL2Rvd25yZXYueG1sUEsFBgAA&#10;AAAEAAQA8wAAAJoIAAAAAA==&#10;">
                      <v:oval id="Oval 7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" fillcolor="#f24f4f" stroked="f" strokeweight="0">
                        <v:stroke joinstyle="miter"/>
                        <o:lock v:ext="edit" aspectratio="t"/>
                      </v:oval>
                      <v:shape id="Freeform 7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026CA56C" w14:textId="7C4895AF" w:rsidR="005533A4" w:rsidRDefault="005533A4" w:rsidP="00C0746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5"/>
              <w:gridCol w:w="1745"/>
              <w:gridCol w:w="1746"/>
              <w:gridCol w:w="1746"/>
              <w:gridCol w:w="1746"/>
            </w:tblGrid>
            <w:tr w:rsidR="00C0746C" w14:paraId="49506FF4" w14:textId="77777777" w:rsidTr="00C0746C">
              <w:trPr>
                <w:trHeight w:val="512"/>
              </w:trPr>
              <w:tc>
                <w:tcPr>
                  <w:tcW w:w="1745" w:type="dxa"/>
                </w:tcPr>
                <w:p w14:paraId="507978E5" w14:textId="0AACAB42" w:rsidR="00C0746C" w:rsidRPr="00C0746C" w:rsidRDefault="00C0746C" w:rsidP="00C0746C">
                  <w:pPr>
                    <w:pStyle w:val="TipText"/>
                    <w:rPr>
                      <w:b/>
                      <w:bCs/>
                    </w:rPr>
                  </w:pPr>
                  <w:r w:rsidRPr="00C0746C">
                    <w:rPr>
                      <w:b/>
                      <w:bCs/>
                    </w:rPr>
                    <w:t>Application</w:t>
                  </w:r>
                </w:p>
              </w:tc>
              <w:tc>
                <w:tcPr>
                  <w:tcW w:w="1745" w:type="dxa"/>
                </w:tcPr>
                <w:p w14:paraId="5F1FD610" w14:textId="07630F41" w:rsidR="00C0746C" w:rsidRPr="00C0746C" w:rsidRDefault="00C0746C" w:rsidP="00C0746C">
                  <w:pPr>
                    <w:pStyle w:val="TipText"/>
                    <w:rPr>
                      <w:b/>
                      <w:bCs/>
                    </w:rPr>
                  </w:pPr>
                  <w:r w:rsidRPr="00C0746C">
                    <w:rPr>
                      <w:b/>
                      <w:bCs/>
                    </w:rPr>
                    <w:t>Assigned Team</w:t>
                  </w:r>
                </w:p>
              </w:tc>
              <w:tc>
                <w:tcPr>
                  <w:tcW w:w="1746" w:type="dxa"/>
                </w:tcPr>
                <w:p w14:paraId="6363FABA" w14:textId="5183582D" w:rsidR="00C0746C" w:rsidRPr="00C0746C" w:rsidRDefault="00C0746C" w:rsidP="00C0746C">
                  <w:pPr>
                    <w:pStyle w:val="TipText"/>
                    <w:rPr>
                      <w:b/>
                      <w:bCs/>
                    </w:rPr>
                  </w:pPr>
                  <w:r w:rsidRPr="00C0746C">
                    <w:rPr>
                      <w:b/>
                      <w:bCs/>
                    </w:rPr>
                    <w:t>Time Frame</w:t>
                  </w:r>
                </w:p>
              </w:tc>
              <w:tc>
                <w:tcPr>
                  <w:tcW w:w="1746" w:type="dxa"/>
                </w:tcPr>
                <w:p w14:paraId="0D96A663" w14:textId="1F92B80E" w:rsidR="00C0746C" w:rsidRPr="00C0746C" w:rsidRDefault="00C0746C" w:rsidP="00C0746C">
                  <w:pPr>
                    <w:pStyle w:val="TipText"/>
                    <w:rPr>
                      <w:b/>
                      <w:bCs/>
                    </w:rPr>
                  </w:pPr>
                  <w:r w:rsidRPr="00C0746C">
                    <w:rPr>
                      <w:b/>
                      <w:bCs/>
                    </w:rPr>
                    <w:t>Reviewer</w:t>
                  </w:r>
                </w:p>
              </w:tc>
              <w:tc>
                <w:tcPr>
                  <w:tcW w:w="1746" w:type="dxa"/>
                </w:tcPr>
                <w:p w14:paraId="6779DE42" w14:textId="7B70F8E4" w:rsidR="00C0746C" w:rsidRPr="00C0746C" w:rsidRDefault="00C0746C" w:rsidP="00C0746C">
                  <w:pPr>
                    <w:pStyle w:val="TipText"/>
                    <w:rPr>
                      <w:b/>
                      <w:bCs/>
                    </w:rPr>
                  </w:pPr>
                  <w:r w:rsidRPr="00C0746C">
                    <w:rPr>
                      <w:b/>
                      <w:bCs/>
                    </w:rPr>
                    <w:t>Remarks</w:t>
                  </w:r>
                </w:p>
              </w:tc>
            </w:tr>
            <w:tr w:rsidR="00C0746C" w14:paraId="707D30AD" w14:textId="77777777" w:rsidTr="00C0746C">
              <w:tc>
                <w:tcPr>
                  <w:tcW w:w="1745" w:type="dxa"/>
                </w:tcPr>
                <w:p w14:paraId="2DE3C5A6" w14:textId="229E6FC9" w:rsidR="00C0746C" w:rsidRDefault="00164399" w:rsidP="00C0746C">
                  <w:pPr>
                    <w:pStyle w:val="TipText"/>
                  </w:pPr>
                  <w:proofErr w:type="spellStart"/>
                  <w:r>
                    <w:t>MyNotes</w:t>
                  </w:r>
                  <w:proofErr w:type="spellEnd"/>
                </w:p>
              </w:tc>
              <w:tc>
                <w:tcPr>
                  <w:tcW w:w="1745" w:type="dxa"/>
                </w:tcPr>
                <w:p w14:paraId="16223B43" w14:textId="6CF38B19" w:rsidR="00C0746C" w:rsidRDefault="00164399" w:rsidP="00C0746C">
                  <w:pPr>
                    <w:pStyle w:val="TipText"/>
                  </w:pPr>
                  <w:r>
                    <w:t>QA Engineer</w:t>
                  </w:r>
                </w:p>
              </w:tc>
              <w:tc>
                <w:tcPr>
                  <w:tcW w:w="1746" w:type="dxa"/>
                </w:tcPr>
                <w:p w14:paraId="3A483788" w14:textId="78404934" w:rsidR="00C0746C" w:rsidRDefault="00164399" w:rsidP="00C0746C">
                  <w:pPr>
                    <w:pStyle w:val="TipText"/>
                  </w:pPr>
                  <w:r>
                    <w:t>Feb 2026</w:t>
                  </w:r>
                </w:p>
              </w:tc>
              <w:tc>
                <w:tcPr>
                  <w:tcW w:w="1746" w:type="dxa"/>
                </w:tcPr>
                <w:p w14:paraId="7F872D1A" w14:textId="6B19241F" w:rsidR="00C0746C" w:rsidRDefault="00164399" w:rsidP="00C0746C">
                  <w:pPr>
                    <w:pStyle w:val="TipText"/>
                  </w:pPr>
                  <w:r>
                    <w:t>QA Lead</w:t>
                  </w:r>
                </w:p>
              </w:tc>
              <w:tc>
                <w:tcPr>
                  <w:tcW w:w="1746" w:type="dxa"/>
                </w:tcPr>
                <w:p w14:paraId="7FDA3055" w14:textId="48F17635" w:rsidR="00C0746C" w:rsidRDefault="00164399" w:rsidP="00C0746C">
                  <w:pPr>
                    <w:pStyle w:val="TipText"/>
                  </w:pPr>
                  <w:r>
                    <w:t>Manual Testing</w:t>
                  </w:r>
                </w:p>
              </w:tc>
            </w:tr>
            <w:tr w:rsidR="00C0746C" w14:paraId="6781A0FC" w14:textId="77777777" w:rsidTr="00C0746C">
              <w:tc>
                <w:tcPr>
                  <w:tcW w:w="1745" w:type="dxa"/>
                </w:tcPr>
                <w:p w14:paraId="0DC14A2C" w14:textId="77777777" w:rsidR="00C0746C" w:rsidRDefault="00C0746C" w:rsidP="00C0746C">
                  <w:pPr>
                    <w:pStyle w:val="TipText"/>
                  </w:pPr>
                </w:p>
              </w:tc>
              <w:tc>
                <w:tcPr>
                  <w:tcW w:w="1745" w:type="dxa"/>
                </w:tcPr>
                <w:p w14:paraId="4B472E0F" w14:textId="77777777" w:rsidR="00C0746C" w:rsidRDefault="00C0746C" w:rsidP="00C0746C">
                  <w:pPr>
                    <w:pStyle w:val="TipText"/>
                  </w:pPr>
                </w:p>
              </w:tc>
              <w:tc>
                <w:tcPr>
                  <w:tcW w:w="1746" w:type="dxa"/>
                </w:tcPr>
                <w:p w14:paraId="04BED882" w14:textId="77777777" w:rsidR="00C0746C" w:rsidRDefault="00C0746C" w:rsidP="00C0746C">
                  <w:pPr>
                    <w:pStyle w:val="TipText"/>
                  </w:pPr>
                </w:p>
              </w:tc>
              <w:tc>
                <w:tcPr>
                  <w:tcW w:w="1746" w:type="dxa"/>
                </w:tcPr>
                <w:p w14:paraId="2884ABA6" w14:textId="77777777" w:rsidR="00C0746C" w:rsidRDefault="00C0746C" w:rsidP="00C0746C">
                  <w:pPr>
                    <w:pStyle w:val="TipText"/>
                  </w:pPr>
                </w:p>
              </w:tc>
              <w:tc>
                <w:tcPr>
                  <w:tcW w:w="1746" w:type="dxa"/>
                </w:tcPr>
                <w:p w14:paraId="04B9D088" w14:textId="77777777" w:rsidR="00C0746C" w:rsidRDefault="00C0746C" w:rsidP="00C0746C">
                  <w:pPr>
                    <w:pStyle w:val="TipText"/>
                  </w:pPr>
                </w:p>
              </w:tc>
            </w:tr>
          </w:tbl>
          <w:p w14:paraId="4E97C266" w14:textId="44155BB9" w:rsidR="00C0746C" w:rsidRDefault="00C0746C" w:rsidP="00C0746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8D8FEF" w14:textId="77777777" w:rsidR="0011119A" w:rsidRDefault="0011119A" w:rsidP="0011119A"/>
    <w:p w14:paraId="225463FF" w14:textId="2E509039" w:rsidR="00950A0B" w:rsidRDefault="00950A0B" w:rsidP="0011119A"/>
    <w:p w14:paraId="57D790B3" w14:textId="086C28D5" w:rsidR="0011119A" w:rsidRPr="00C0746C" w:rsidRDefault="0011119A" w:rsidP="0011119A">
      <w:pPr>
        <w:pStyle w:val="Heading3"/>
        <w:rPr>
          <w:i w:val="0"/>
          <w:iCs w:val="0"/>
        </w:rPr>
      </w:pPr>
      <w:r>
        <w:rPr>
          <w:i w:val="0"/>
          <w:iCs w:val="0"/>
        </w:rPr>
        <w:lastRenderedPageBreak/>
        <w:t>Test Schedule</w:t>
      </w:r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11119A" w14:paraId="1CD11036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03D70ACF" w14:textId="77777777" w:rsidR="0011119A" w:rsidRDefault="0011119A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67A31D" wp14:editId="71E9628E">
                      <wp:extent cx="228600" cy="228600"/>
                      <wp:effectExtent l="0" t="0" r="0" b="0"/>
                      <wp:docPr id="145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6" name="Oval 14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" name="Freeform 7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8C1587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fBbyeTsFAAAPEQAADgAAAAAAAAAAAAAAAAAuAgAAZHJzL2Uyb0RvYy54bWxQSwECLQAUAAYA&#10;CAAAACEA+AwpmdgAAAADAQAADwAAAAAAAAAAAAAAAACVBwAAZHJzL2Rvd25yZXYueG1sUEsFBgAA&#10;AAAEAAQA8wAAAJoIAAAAAA==&#10;">
                      <v:oval id="Oval 14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6BC64A43" w14:textId="7250B83A" w:rsidR="0011119A" w:rsidRDefault="0011119A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5"/>
              <w:gridCol w:w="1745"/>
              <w:gridCol w:w="1746"/>
              <w:gridCol w:w="1746"/>
              <w:gridCol w:w="1746"/>
              <w:gridCol w:w="1746"/>
            </w:tblGrid>
            <w:tr w:rsidR="002B056C" w14:paraId="0FA2C88F" w14:textId="503DFAC4" w:rsidTr="00741CA0">
              <w:trPr>
                <w:trHeight w:val="512"/>
              </w:trPr>
              <w:tc>
                <w:tcPr>
                  <w:tcW w:w="1745" w:type="dxa"/>
                </w:tcPr>
                <w:p w14:paraId="311BECD8" w14:textId="3C317F1A" w:rsidR="002B056C" w:rsidRPr="00C074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Task Name</w:t>
                  </w:r>
                </w:p>
              </w:tc>
              <w:tc>
                <w:tcPr>
                  <w:tcW w:w="1745" w:type="dxa"/>
                </w:tcPr>
                <w:p w14:paraId="1759E1BA" w14:textId="3C5EE450" w:rsidR="002B056C" w:rsidRPr="00C074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Task Description</w:t>
                  </w:r>
                </w:p>
              </w:tc>
              <w:tc>
                <w:tcPr>
                  <w:tcW w:w="1746" w:type="dxa"/>
                </w:tcPr>
                <w:p w14:paraId="6E356C71" w14:textId="310A59A3" w:rsidR="002B056C" w:rsidRPr="00C074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Start Date</w:t>
                  </w:r>
                </w:p>
              </w:tc>
              <w:tc>
                <w:tcPr>
                  <w:tcW w:w="1746" w:type="dxa"/>
                </w:tcPr>
                <w:p w14:paraId="128E1D05" w14:textId="761375C1" w:rsidR="002B056C" w:rsidRPr="00C074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End Date</w:t>
                  </w:r>
                </w:p>
              </w:tc>
              <w:tc>
                <w:tcPr>
                  <w:tcW w:w="1746" w:type="dxa"/>
                </w:tcPr>
                <w:p w14:paraId="70FC06EE" w14:textId="6E0220BA" w:rsidR="002B056C" w:rsidRPr="00C074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Estimated </w:t>
                  </w:r>
                  <w:proofErr w:type="spellStart"/>
                  <w:r>
                    <w:rPr>
                      <w:b/>
                      <w:bCs/>
                    </w:rPr>
                    <w:t>Effforts</w:t>
                  </w:r>
                  <w:proofErr w:type="spellEnd"/>
                  <w:r>
                    <w:rPr>
                      <w:b/>
                      <w:bCs/>
                    </w:rPr>
                    <w:t xml:space="preserve"> (Hrs./Days)</w:t>
                  </w:r>
                </w:p>
              </w:tc>
              <w:tc>
                <w:tcPr>
                  <w:tcW w:w="1746" w:type="dxa"/>
                </w:tcPr>
                <w:p w14:paraId="74CA1BF9" w14:textId="0B7A2AB0" w:rsidR="002B056C" w:rsidRDefault="002B056C" w:rsidP="004F75BF">
                  <w:pPr>
                    <w:pStyle w:val="TipTex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2B056C" w14:paraId="3341900C" w14:textId="08A01972" w:rsidTr="00741CA0">
              <w:tc>
                <w:tcPr>
                  <w:tcW w:w="1745" w:type="dxa"/>
                </w:tcPr>
                <w:p w14:paraId="72F4BF3B" w14:textId="6842B5DF" w:rsidR="002B056C" w:rsidRDefault="002B056C" w:rsidP="004F75BF">
                  <w:pPr>
                    <w:pStyle w:val="TipText"/>
                  </w:pPr>
                  <w:r>
                    <w:t>SRS Review</w:t>
                  </w:r>
                </w:p>
              </w:tc>
              <w:tc>
                <w:tcPr>
                  <w:tcW w:w="1745" w:type="dxa"/>
                </w:tcPr>
                <w:p w14:paraId="32593DDC" w14:textId="575A1874" w:rsidR="002B056C" w:rsidRDefault="00F25AFA" w:rsidP="004F75BF">
                  <w:pPr>
                    <w:pStyle w:val="TipText"/>
                  </w:pPr>
                  <w:r>
                    <w:t>Review all the requirement documents</w:t>
                  </w:r>
                </w:p>
              </w:tc>
              <w:tc>
                <w:tcPr>
                  <w:tcW w:w="1746" w:type="dxa"/>
                </w:tcPr>
                <w:p w14:paraId="24A6EB7A" w14:textId="5CB3C6DA" w:rsidR="002B056C" w:rsidRDefault="00164399" w:rsidP="004F75BF">
                  <w:pPr>
                    <w:pStyle w:val="TipText"/>
                  </w:pPr>
                  <w:r w:rsidRPr="00164399">
                    <w:t>18/02/2026</w:t>
                  </w:r>
                </w:p>
              </w:tc>
              <w:tc>
                <w:tcPr>
                  <w:tcW w:w="1746" w:type="dxa"/>
                </w:tcPr>
                <w:p w14:paraId="32A476E5" w14:textId="279D7DAA" w:rsidR="002B056C" w:rsidRDefault="00164399" w:rsidP="004F75BF">
                  <w:pPr>
                    <w:pStyle w:val="TipText"/>
                  </w:pPr>
                  <w:r w:rsidRPr="00164399">
                    <w:t>18/02/2026</w:t>
                  </w:r>
                </w:p>
              </w:tc>
              <w:tc>
                <w:tcPr>
                  <w:tcW w:w="1746" w:type="dxa"/>
                </w:tcPr>
                <w:p w14:paraId="6A720548" w14:textId="764B0589" w:rsidR="002B056C" w:rsidRDefault="00F25AFA" w:rsidP="004F75BF">
                  <w:pPr>
                    <w:pStyle w:val="TipText"/>
                  </w:pPr>
                  <w:r>
                    <w:t>1 Day</w:t>
                  </w:r>
                </w:p>
              </w:tc>
              <w:tc>
                <w:tcPr>
                  <w:tcW w:w="1746" w:type="dxa"/>
                </w:tcPr>
                <w:p w14:paraId="00FCD2CE" w14:textId="77777777" w:rsidR="002B056C" w:rsidRDefault="002B056C" w:rsidP="004F75BF">
                  <w:pPr>
                    <w:pStyle w:val="TipText"/>
                  </w:pPr>
                </w:p>
              </w:tc>
            </w:tr>
            <w:tr w:rsidR="002B056C" w14:paraId="6F9D5450" w14:textId="7E2FD8A3" w:rsidTr="00741CA0">
              <w:tc>
                <w:tcPr>
                  <w:tcW w:w="1745" w:type="dxa"/>
                </w:tcPr>
                <w:p w14:paraId="753FDD9E" w14:textId="4B32DC8D" w:rsidR="002B056C" w:rsidRDefault="002B056C" w:rsidP="004F75BF">
                  <w:pPr>
                    <w:pStyle w:val="TipText"/>
                  </w:pPr>
                  <w:r>
                    <w:t>Test Planning</w:t>
                  </w:r>
                </w:p>
              </w:tc>
              <w:tc>
                <w:tcPr>
                  <w:tcW w:w="1745" w:type="dxa"/>
                </w:tcPr>
                <w:p w14:paraId="2E25FE9F" w14:textId="5521B6BD" w:rsidR="002B056C" w:rsidRDefault="00164399" w:rsidP="004F75BF">
                  <w:pPr>
                    <w:pStyle w:val="TipText"/>
                  </w:pPr>
                  <w:r>
                    <w:t>Create test plan &amp; cases</w:t>
                  </w:r>
                </w:p>
              </w:tc>
              <w:tc>
                <w:tcPr>
                  <w:tcW w:w="1746" w:type="dxa"/>
                </w:tcPr>
                <w:p w14:paraId="02A5D5EF" w14:textId="22AAF743" w:rsidR="002B056C" w:rsidRDefault="00164399" w:rsidP="004F75BF">
                  <w:pPr>
                    <w:pStyle w:val="TipText"/>
                  </w:pPr>
                  <w:r w:rsidRPr="00164399">
                    <w:t>18/02/2026</w:t>
                  </w:r>
                </w:p>
              </w:tc>
              <w:tc>
                <w:tcPr>
                  <w:tcW w:w="1746" w:type="dxa"/>
                </w:tcPr>
                <w:p w14:paraId="2F0CDFD5" w14:textId="18137DBF" w:rsidR="002B056C" w:rsidRDefault="00164399" w:rsidP="004F75BF">
                  <w:pPr>
                    <w:pStyle w:val="TipText"/>
                  </w:pPr>
                  <w:r w:rsidRPr="00164399">
                    <w:t>1</w:t>
                  </w:r>
                  <w:r>
                    <w:t>9</w:t>
                  </w:r>
                  <w:r w:rsidRPr="00164399">
                    <w:t>/02/2026</w:t>
                  </w:r>
                </w:p>
              </w:tc>
              <w:tc>
                <w:tcPr>
                  <w:tcW w:w="1746" w:type="dxa"/>
                </w:tcPr>
                <w:p w14:paraId="1BF3B617" w14:textId="2B43AD51" w:rsidR="002B056C" w:rsidRDefault="00164399" w:rsidP="004F75BF">
                  <w:pPr>
                    <w:pStyle w:val="TipText"/>
                  </w:pPr>
                  <w:r>
                    <w:t>1 Day</w:t>
                  </w:r>
                </w:p>
              </w:tc>
              <w:tc>
                <w:tcPr>
                  <w:tcW w:w="1746" w:type="dxa"/>
                </w:tcPr>
                <w:p w14:paraId="0C96E113" w14:textId="77777777" w:rsidR="002B056C" w:rsidRDefault="002B056C" w:rsidP="004F75BF">
                  <w:pPr>
                    <w:pStyle w:val="TipText"/>
                  </w:pPr>
                </w:p>
              </w:tc>
            </w:tr>
            <w:tr w:rsidR="00164399" w14:paraId="28967C7F" w14:textId="77777777" w:rsidTr="00741CA0">
              <w:tc>
                <w:tcPr>
                  <w:tcW w:w="1745" w:type="dxa"/>
                </w:tcPr>
                <w:p w14:paraId="08186725" w14:textId="70074372" w:rsidR="00164399" w:rsidRDefault="00164399" w:rsidP="004F75BF">
                  <w:pPr>
                    <w:pStyle w:val="TipText"/>
                  </w:pPr>
                  <w:r>
                    <w:t>Test Execution</w:t>
                  </w:r>
                </w:p>
              </w:tc>
              <w:tc>
                <w:tcPr>
                  <w:tcW w:w="1745" w:type="dxa"/>
                </w:tcPr>
                <w:p w14:paraId="2B39AA55" w14:textId="20D2136F" w:rsidR="00164399" w:rsidRDefault="00164399" w:rsidP="004F75BF">
                  <w:pPr>
                    <w:pStyle w:val="TipText"/>
                  </w:pPr>
                  <w:r>
                    <w:t>Execute manual test cases</w:t>
                  </w:r>
                </w:p>
              </w:tc>
              <w:tc>
                <w:tcPr>
                  <w:tcW w:w="1746" w:type="dxa"/>
                </w:tcPr>
                <w:p w14:paraId="5E483D55" w14:textId="2A76535E" w:rsidR="00164399" w:rsidRPr="00164399" w:rsidRDefault="00164399" w:rsidP="004F75BF">
                  <w:pPr>
                    <w:pStyle w:val="TipText"/>
                  </w:pPr>
                  <w:r w:rsidRPr="00164399">
                    <w:t>19/02/2026</w:t>
                  </w:r>
                </w:p>
              </w:tc>
              <w:tc>
                <w:tcPr>
                  <w:tcW w:w="1746" w:type="dxa"/>
                </w:tcPr>
                <w:p w14:paraId="1465BBCA" w14:textId="684B1DEC" w:rsidR="00164399" w:rsidRPr="00164399" w:rsidRDefault="00164399" w:rsidP="004F75BF">
                  <w:pPr>
                    <w:pStyle w:val="TipText"/>
                  </w:pPr>
                  <w:r>
                    <w:t>21</w:t>
                  </w:r>
                  <w:r w:rsidRPr="00164399">
                    <w:t>/02/2026</w:t>
                  </w:r>
                </w:p>
              </w:tc>
              <w:tc>
                <w:tcPr>
                  <w:tcW w:w="1746" w:type="dxa"/>
                </w:tcPr>
                <w:p w14:paraId="1DE1DE58" w14:textId="0950ADAB" w:rsidR="00164399" w:rsidRDefault="00164399" w:rsidP="004F75BF">
                  <w:pPr>
                    <w:pStyle w:val="TipText"/>
                  </w:pPr>
                  <w:r>
                    <w:t>2 Days</w:t>
                  </w:r>
                </w:p>
              </w:tc>
              <w:tc>
                <w:tcPr>
                  <w:tcW w:w="1746" w:type="dxa"/>
                </w:tcPr>
                <w:p w14:paraId="7D1BA504" w14:textId="77777777" w:rsidR="00164399" w:rsidRDefault="00164399" w:rsidP="004F75BF">
                  <w:pPr>
                    <w:pStyle w:val="TipText"/>
                  </w:pPr>
                </w:p>
              </w:tc>
            </w:tr>
            <w:tr w:rsidR="00164399" w14:paraId="20A1F752" w14:textId="77777777" w:rsidTr="00741CA0">
              <w:tc>
                <w:tcPr>
                  <w:tcW w:w="1745" w:type="dxa"/>
                </w:tcPr>
                <w:p w14:paraId="716CBAF4" w14:textId="6B9E43C3" w:rsidR="00164399" w:rsidRDefault="00164399" w:rsidP="004F75BF">
                  <w:pPr>
                    <w:pStyle w:val="TipText"/>
                  </w:pPr>
                  <w:r>
                    <w:t>Defect Reporting</w:t>
                  </w:r>
                </w:p>
              </w:tc>
              <w:tc>
                <w:tcPr>
                  <w:tcW w:w="1745" w:type="dxa"/>
                </w:tcPr>
                <w:p w14:paraId="734D16A0" w14:textId="4E17E259" w:rsidR="00164399" w:rsidRDefault="00164399" w:rsidP="004F75BF">
                  <w:pPr>
                    <w:pStyle w:val="TipText"/>
                  </w:pPr>
                  <w:r>
                    <w:t>Log &amp; track defects</w:t>
                  </w:r>
                </w:p>
              </w:tc>
              <w:tc>
                <w:tcPr>
                  <w:tcW w:w="1746" w:type="dxa"/>
                </w:tcPr>
                <w:p w14:paraId="6F69FF38" w14:textId="64180B28" w:rsidR="00164399" w:rsidRPr="00164399" w:rsidRDefault="00164399" w:rsidP="004F75BF">
                  <w:pPr>
                    <w:pStyle w:val="TipText"/>
                  </w:pPr>
                  <w:r w:rsidRPr="00164399">
                    <w:t>19/02/2026</w:t>
                  </w:r>
                </w:p>
              </w:tc>
              <w:tc>
                <w:tcPr>
                  <w:tcW w:w="1746" w:type="dxa"/>
                </w:tcPr>
                <w:p w14:paraId="5070F45D" w14:textId="4234F439" w:rsidR="00164399" w:rsidRDefault="00164399" w:rsidP="004F75BF">
                  <w:pPr>
                    <w:pStyle w:val="TipText"/>
                  </w:pPr>
                  <w:r>
                    <w:t>21</w:t>
                  </w:r>
                  <w:r w:rsidRPr="00164399">
                    <w:t>/02/2026</w:t>
                  </w:r>
                </w:p>
              </w:tc>
              <w:tc>
                <w:tcPr>
                  <w:tcW w:w="1746" w:type="dxa"/>
                </w:tcPr>
                <w:p w14:paraId="185B78B7" w14:textId="00A294E6" w:rsidR="00164399" w:rsidRDefault="00164399" w:rsidP="004F75BF">
                  <w:pPr>
                    <w:pStyle w:val="TipText"/>
                  </w:pPr>
                  <w:r>
                    <w:t>2 Days</w:t>
                  </w:r>
                </w:p>
              </w:tc>
              <w:tc>
                <w:tcPr>
                  <w:tcW w:w="1746" w:type="dxa"/>
                </w:tcPr>
                <w:p w14:paraId="0832D1A9" w14:textId="77777777" w:rsidR="00164399" w:rsidRDefault="00164399" w:rsidP="004F75BF">
                  <w:pPr>
                    <w:pStyle w:val="TipText"/>
                  </w:pPr>
                </w:p>
              </w:tc>
            </w:tr>
          </w:tbl>
          <w:p w14:paraId="01B8779A" w14:textId="77777777" w:rsidR="0011119A" w:rsidRDefault="0011119A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3BC7AE" w14:textId="77777777" w:rsidR="003A35D9" w:rsidRDefault="003A35D9"/>
    <w:p w14:paraId="6B042BEE" w14:textId="032E8C4C" w:rsidR="006D4683" w:rsidRDefault="00C0746C" w:rsidP="006D4683">
      <w:pPr>
        <w:pStyle w:val="Heading1"/>
        <w:keepNext w:val="0"/>
        <w:keepLines w:val="0"/>
        <w:pageBreakBefore/>
      </w:pPr>
      <w:bookmarkStart w:id="10" w:name="_Toc222345810"/>
      <w:r>
        <w:lastRenderedPageBreak/>
        <w:t>Risks</w:t>
      </w:r>
      <w:bookmarkStart w:id="11" w:name="_Toc340506977"/>
      <w:bookmarkEnd w:id="10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B4085B" w14:paraId="21BDD014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36992CF6" w14:textId="77777777" w:rsidR="00B4085B" w:rsidRDefault="00B4085B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E45CBF" wp14:editId="18C6B7D2">
                      <wp:extent cx="228600" cy="228600"/>
                      <wp:effectExtent l="0" t="0" r="0" b="0"/>
                      <wp:docPr id="136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37" name="Oval 13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97CFC3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IIjuaTsFAAAPEQAADgAAAAAAAAAAAAAAAAAuAgAAZHJzL2Uyb0RvYy54bWxQSwECLQAUAAYA&#10;CAAAACEA+AwpmdgAAAADAQAADwAAAAAAAAAAAAAAAACVBwAAZHJzL2Rvd25yZXYueG1sUEsFBgAA&#10;AAAEAAQA8wAAAJoIAAAAAA==&#10;">
                      <v:oval id="Oval 13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43DF387" w14:textId="77777777" w:rsidR="00B4085B" w:rsidRDefault="00B4085B" w:rsidP="00B4085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C483D" w:themeColor="text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"/>
              <w:gridCol w:w="3882"/>
              <w:gridCol w:w="1936"/>
              <w:gridCol w:w="1927"/>
              <w:gridCol w:w="2026"/>
              <w:gridCol w:w="1905"/>
            </w:tblGrid>
            <w:tr w:rsidR="006D0D0C" w:rsidRPr="006D4683" w14:paraId="04027D85" w14:textId="77777777" w:rsidTr="006D0D0C">
              <w:tc>
                <w:tcPr>
                  <w:tcW w:w="1085" w:type="dxa"/>
                </w:tcPr>
                <w:p w14:paraId="27B43632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S.N.</w:t>
                  </w:r>
                </w:p>
              </w:tc>
              <w:tc>
                <w:tcPr>
                  <w:tcW w:w="3882" w:type="dxa"/>
                </w:tcPr>
                <w:p w14:paraId="478FDFD3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Risks</w:t>
                  </w:r>
                </w:p>
              </w:tc>
              <w:tc>
                <w:tcPr>
                  <w:tcW w:w="1936" w:type="dxa"/>
                </w:tcPr>
                <w:p w14:paraId="758A7C50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Impact</w:t>
                  </w:r>
                </w:p>
              </w:tc>
              <w:tc>
                <w:tcPr>
                  <w:tcW w:w="1927" w:type="dxa"/>
                </w:tcPr>
                <w:p w14:paraId="5CD00105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Trigger</w:t>
                  </w:r>
                </w:p>
              </w:tc>
              <w:tc>
                <w:tcPr>
                  <w:tcW w:w="2026" w:type="dxa"/>
                </w:tcPr>
                <w:p w14:paraId="32C415AD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Mitigation Plan</w:t>
                  </w:r>
                </w:p>
              </w:tc>
              <w:tc>
                <w:tcPr>
                  <w:tcW w:w="1905" w:type="dxa"/>
                </w:tcPr>
                <w:p w14:paraId="2780672A" w14:textId="77777777" w:rsidR="00B4085B" w:rsidRPr="006D4683" w:rsidRDefault="00B4085B" w:rsidP="00B4085B">
                  <w:pPr>
                    <w:pStyle w:val="TipText"/>
                    <w:rPr>
                      <w:b/>
                      <w:bCs/>
                    </w:rPr>
                  </w:pPr>
                  <w:r w:rsidRPr="006D4683">
                    <w:rPr>
                      <w:b/>
                      <w:bCs/>
                    </w:rPr>
                    <w:t>Time Frame</w:t>
                  </w:r>
                </w:p>
              </w:tc>
            </w:tr>
            <w:tr w:rsidR="006D0D0C" w14:paraId="558F08E5" w14:textId="77777777" w:rsidTr="006D0D0C">
              <w:tc>
                <w:tcPr>
                  <w:tcW w:w="1085" w:type="dxa"/>
                </w:tcPr>
                <w:p w14:paraId="6E9600D3" w14:textId="6A345ADD" w:rsidR="00B4085B" w:rsidRDefault="006D0D0C" w:rsidP="006D0D0C">
                  <w:pPr>
                    <w:pStyle w:val="TipText"/>
                  </w:pPr>
                  <w:r>
                    <w:t>1.</w:t>
                  </w:r>
                </w:p>
              </w:tc>
              <w:tc>
                <w:tcPr>
                  <w:tcW w:w="3882" w:type="dxa"/>
                </w:tcPr>
                <w:p w14:paraId="0BAA909F" w14:textId="227A134F" w:rsidR="00B4085B" w:rsidRDefault="00164399" w:rsidP="00B4085B">
                  <w:pPr>
                    <w:pStyle w:val="TipText"/>
                  </w:pPr>
                  <w:r>
                    <w:t>Application downtime</w:t>
                  </w:r>
                </w:p>
              </w:tc>
              <w:tc>
                <w:tcPr>
                  <w:tcW w:w="1936" w:type="dxa"/>
                </w:tcPr>
                <w:p w14:paraId="297AE1E1" w14:textId="1C234073" w:rsidR="00B4085B" w:rsidRDefault="00164399" w:rsidP="00B4085B">
                  <w:pPr>
                    <w:pStyle w:val="TipText"/>
                  </w:pPr>
                  <w:r>
                    <w:t>High</w:t>
                  </w:r>
                </w:p>
              </w:tc>
              <w:tc>
                <w:tcPr>
                  <w:tcW w:w="1927" w:type="dxa"/>
                </w:tcPr>
                <w:p w14:paraId="6A383E77" w14:textId="43859780" w:rsidR="00B4085B" w:rsidRDefault="00164399" w:rsidP="00B4085B">
                  <w:pPr>
                    <w:pStyle w:val="TipText"/>
                  </w:pPr>
                  <w:r>
                    <w:t>Server issues</w:t>
                  </w:r>
                </w:p>
              </w:tc>
              <w:tc>
                <w:tcPr>
                  <w:tcW w:w="2026" w:type="dxa"/>
                </w:tcPr>
                <w:p w14:paraId="0AC1513F" w14:textId="35AA6272" w:rsidR="00B4085B" w:rsidRDefault="00164399" w:rsidP="00B4085B">
                  <w:pPr>
                    <w:pStyle w:val="TipText"/>
                  </w:pPr>
                  <w:r>
                    <w:t>Retest once system is stable</w:t>
                  </w:r>
                </w:p>
              </w:tc>
              <w:tc>
                <w:tcPr>
                  <w:tcW w:w="1905" w:type="dxa"/>
                </w:tcPr>
                <w:p w14:paraId="35569496" w14:textId="306CFF89" w:rsidR="00B4085B" w:rsidRDefault="00164399" w:rsidP="00B4085B">
                  <w:pPr>
                    <w:pStyle w:val="TipText"/>
                  </w:pPr>
                  <w:r>
                    <w:t>During</w:t>
                  </w:r>
                  <w:r w:rsidR="006D0D0C">
                    <w:t xml:space="preserve"> testing</w:t>
                  </w:r>
                </w:p>
              </w:tc>
            </w:tr>
            <w:tr w:rsidR="006D0D0C" w14:paraId="6EB31896" w14:textId="77777777" w:rsidTr="006D0D0C">
              <w:tc>
                <w:tcPr>
                  <w:tcW w:w="1085" w:type="dxa"/>
                </w:tcPr>
                <w:p w14:paraId="6B552131" w14:textId="2992E592" w:rsidR="00B4085B" w:rsidRDefault="006D0D0C" w:rsidP="00B4085B">
                  <w:pPr>
                    <w:pStyle w:val="TipText"/>
                  </w:pPr>
                  <w:r>
                    <w:t>2.</w:t>
                  </w:r>
                </w:p>
              </w:tc>
              <w:tc>
                <w:tcPr>
                  <w:tcW w:w="3882" w:type="dxa"/>
                </w:tcPr>
                <w:p w14:paraId="3BE73323" w14:textId="497BCE27" w:rsidR="00B4085B" w:rsidRDefault="006D0D0C" w:rsidP="00B4085B">
                  <w:pPr>
                    <w:pStyle w:val="TipText"/>
                  </w:pPr>
                  <w:r>
                    <w:t>Requirement changes</w:t>
                  </w:r>
                </w:p>
              </w:tc>
              <w:tc>
                <w:tcPr>
                  <w:tcW w:w="1936" w:type="dxa"/>
                </w:tcPr>
                <w:p w14:paraId="2FA19391" w14:textId="2C40A9BF" w:rsidR="00B4085B" w:rsidRDefault="006D0D0C" w:rsidP="00B4085B">
                  <w:pPr>
                    <w:pStyle w:val="TipText"/>
                  </w:pPr>
                  <w:r>
                    <w:t>Medium</w:t>
                  </w:r>
                </w:p>
              </w:tc>
              <w:tc>
                <w:tcPr>
                  <w:tcW w:w="1927" w:type="dxa"/>
                </w:tcPr>
                <w:p w14:paraId="64A6F0F3" w14:textId="75BD13CA" w:rsidR="00B4085B" w:rsidRDefault="006D0D0C" w:rsidP="00B4085B">
                  <w:pPr>
                    <w:pStyle w:val="TipText"/>
                  </w:pPr>
                  <w:r>
                    <w:t>Late updates</w:t>
                  </w:r>
                </w:p>
              </w:tc>
              <w:tc>
                <w:tcPr>
                  <w:tcW w:w="2026" w:type="dxa"/>
                </w:tcPr>
                <w:p w14:paraId="73767ADB" w14:textId="3B18E6C3" w:rsidR="00B4085B" w:rsidRDefault="006D0D0C" w:rsidP="00B4085B">
                  <w:pPr>
                    <w:pStyle w:val="TipText"/>
                  </w:pPr>
                  <w:r>
                    <w:t>Update test cases accordingly</w:t>
                  </w:r>
                </w:p>
              </w:tc>
              <w:tc>
                <w:tcPr>
                  <w:tcW w:w="1905" w:type="dxa"/>
                </w:tcPr>
                <w:p w14:paraId="235428EF" w14:textId="25F8452E" w:rsidR="00B4085B" w:rsidRDefault="006D0D0C" w:rsidP="00B4085B">
                  <w:pPr>
                    <w:pStyle w:val="TipText"/>
                  </w:pPr>
                  <w:r>
                    <w:t>During testing</w:t>
                  </w:r>
                </w:p>
              </w:tc>
            </w:tr>
            <w:tr w:rsidR="006D0D0C" w14:paraId="0CDD9058" w14:textId="77777777" w:rsidTr="006D0D0C">
              <w:tc>
                <w:tcPr>
                  <w:tcW w:w="1085" w:type="dxa"/>
                </w:tcPr>
                <w:p w14:paraId="42A10A9F" w14:textId="692CC632" w:rsidR="006D0D0C" w:rsidRDefault="006D0D0C" w:rsidP="00B4085B">
                  <w:pPr>
                    <w:pStyle w:val="TipText"/>
                  </w:pPr>
                  <w:r>
                    <w:t>3.</w:t>
                  </w:r>
                </w:p>
              </w:tc>
              <w:tc>
                <w:tcPr>
                  <w:tcW w:w="3882" w:type="dxa"/>
                </w:tcPr>
                <w:p w14:paraId="37213F91" w14:textId="5849D443" w:rsidR="006D0D0C" w:rsidRDefault="006D0D0C" w:rsidP="00B4085B">
                  <w:pPr>
                    <w:pStyle w:val="TipText"/>
                  </w:pPr>
                  <w:r>
                    <w:t>Test data issues</w:t>
                  </w:r>
                </w:p>
              </w:tc>
              <w:tc>
                <w:tcPr>
                  <w:tcW w:w="1936" w:type="dxa"/>
                </w:tcPr>
                <w:p w14:paraId="1190744C" w14:textId="4C230357" w:rsidR="006D0D0C" w:rsidRDefault="006D0D0C" w:rsidP="00B4085B">
                  <w:pPr>
                    <w:pStyle w:val="TipText"/>
                  </w:pPr>
                  <w:r>
                    <w:t>Medium</w:t>
                  </w:r>
                </w:p>
              </w:tc>
              <w:tc>
                <w:tcPr>
                  <w:tcW w:w="1927" w:type="dxa"/>
                </w:tcPr>
                <w:p w14:paraId="6DCA3A2F" w14:textId="6232CB89" w:rsidR="006D0D0C" w:rsidRDefault="006D0D0C" w:rsidP="00B4085B">
                  <w:pPr>
                    <w:pStyle w:val="TipText"/>
                  </w:pPr>
                  <w:r>
                    <w:t>Invalid test data</w:t>
                  </w:r>
                </w:p>
              </w:tc>
              <w:tc>
                <w:tcPr>
                  <w:tcW w:w="2026" w:type="dxa"/>
                </w:tcPr>
                <w:p w14:paraId="02270E38" w14:textId="0B26AA0A" w:rsidR="006D0D0C" w:rsidRDefault="006D0D0C" w:rsidP="00B4085B">
                  <w:pPr>
                    <w:pStyle w:val="TipText"/>
                  </w:pPr>
                  <w:r>
                    <w:t>Use fresh test data</w:t>
                  </w:r>
                </w:p>
              </w:tc>
              <w:tc>
                <w:tcPr>
                  <w:tcW w:w="1905" w:type="dxa"/>
                </w:tcPr>
                <w:p w14:paraId="2F59389C" w14:textId="076EFEA9" w:rsidR="006D0D0C" w:rsidRDefault="006D0D0C" w:rsidP="00B4085B">
                  <w:pPr>
                    <w:pStyle w:val="TipText"/>
                  </w:pPr>
                  <w:r>
                    <w:t>During testing</w:t>
                  </w:r>
                </w:p>
              </w:tc>
            </w:tr>
          </w:tbl>
          <w:p w14:paraId="2D5E9D1B" w14:textId="01B2876B" w:rsidR="00B4085B" w:rsidRPr="00E15171" w:rsidRDefault="00B4085B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A99CD8" w14:textId="77777777" w:rsidR="006D4683" w:rsidRPr="006D4683" w:rsidRDefault="006D4683" w:rsidP="006D4683">
      <w:pPr>
        <w:pStyle w:val="TipText"/>
      </w:pPr>
    </w:p>
    <w:p w14:paraId="0A976848" w14:textId="4787F595" w:rsidR="006D4683" w:rsidRDefault="006D4683" w:rsidP="004151B5">
      <w:pPr>
        <w:pStyle w:val="Heading1"/>
      </w:pPr>
      <w:bookmarkStart w:id="12" w:name="_Toc222345811"/>
      <w:r>
        <w:t>Assumptions</w:t>
      </w:r>
      <w:bookmarkEnd w:id="12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6D4683" w14:paraId="0598418F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6D8848DA" w14:textId="77777777" w:rsidR="006D4683" w:rsidRDefault="006D4683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17CFE2" wp14:editId="558EEF23">
                      <wp:extent cx="228600" cy="228600"/>
                      <wp:effectExtent l="0" t="0" r="0" b="0"/>
                      <wp:docPr id="26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7" name="Oval 2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4D832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">
                      <v:oval id="Oval 2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58F4C9E4" w14:textId="582FD082" w:rsidR="006D0D0C" w:rsidRPr="006D0D0C" w:rsidRDefault="006D0D0C" w:rsidP="006D0D0C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functional requirements are stable before test execution</w:t>
            </w:r>
          </w:p>
          <w:p w14:paraId="00F32E0F" w14:textId="5FE3DB17" w:rsidR="006D0D0C" w:rsidRPr="006D0D0C" w:rsidRDefault="006D0D0C" w:rsidP="006D0D0C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environment is available and accessible</w:t>
            </w:r>
          </w:p>
          <w:p w14:paraId="424CB3D0" w14:textId="17988C36" w:rsidR="006D0D0C" w:rsidRPr="006D0D0C" w:rsidRDefault="006D0D0C" w:rsidP="006D0D0C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 is prepared and reusable</w:t>
            </w:r>
          </w:p>
          <w:p w14:paraId="3E500BF4" w14:textId="2DFC09B9" w:rsidR="006D0D0C" w:rsidRPr="006D0D0C" w:rsidRDefault="006D0D0C" w:rsidP="006D0D0C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major UI redesign during testing</w:t>
            </w:r>
          </w:p>
          <w:p w14:paraId="46D21C66" w14:textId="1FE768E2" w:rsidR="002A3949" w:rsidRPr="00E15171" w:rsidRDefault="006D0D0C" w:rsidP="006D0D0C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APIs are functioning correctly</w:t>
            </w:r>
          </w:p>
        </w:tc>
      </w:tr>
    </w:tbl>
    <w:p w14:paraId="31F003E0" w14:textId="5F9A7BD2" w:rsidR="006D4683" w:rsidRDefault="006D4683" w:rsidP="006D4683"/>
    <w:p w14:paraId="5F2A202C" w14:textId="6ADFB597" w:rsidR="004151B5" w:rsidRDefault="004151B5" w:rsidP="004151B5">
      <w:pPr>
        <w:pStyle w:val="Heading1"/>
      </w:pPr>
      <w:bookmarkStart w:id="13" w:name="_Toc222345812"/>
      <w:r>
        <w:lastRenderedPageBreak/>
        <w:t>Testing Approach</w:t>
      </w:r>
      <w:r w:rsidR="006D0D0C">
        <w:t xml:space="preserve"> (Detailed)</w:t>
      </w:r>
      <w:bookmarkEnd w:id="13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4151B5" w14:paraId="1DD4E34E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6E211844" w14:textId="77777777" w:rsidR="004151B5" w:rsidRDefault="004151B5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20DA37" wp14:editId="06603046">
                      <wp:extent cx="228600" cy="228600"/>
                      <wp:effectExtent l="0" t="0" r="0" b="0"/>
                      <wp:docPr id="106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7" name="Oval 10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ED430C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mpWD0jsFAAAPEQAADgAAAAAAAAAAAAAAAAAuAgAAZHJzL2Uyb0RvYy54bWxQSwECLQAUAAYA&#10;CAAAACEA+AwpmdgAAAADAQAADwAAAAAAAAAAAAAAAACVBwAAZHJzL2Rvd25yZXYueG1sUEsFBgAA&#10;AAAEAAQA8wAAAJoIAAAAAA==&#10;">
                      <v:oval id="Oval 10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3F1E9D43" w14:textId="3697E76E" w:rsidR="004151B5" w:rsidRDefault="004151B5" w:rsidP="004151B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90"/>
              <w:gridCol w:w="3190"/>
              <w:gridCol w:w="3190"/>
              <w:gridCol w:w="3191"/>
            </w:tblGrid>
            <w:tr w:rsidR="004151B5" w14:paraId="15181B0C" w14:textId="77777777" w:rsidTr="004151B5">
              <w:tc>
                <w:tcPr>
                  <w:tcW w:w="3190" w:type="dxa"/>
                </w:tcPr>
                <w:p w14:paraId="3ADC3CAA" w14:textId="059D59DC" w:rsidR="004151B5" w:rsidRPr="002575B5" w:rsidRDefault="004151B5" w:rsidP="004151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2575B5">
                    <w:rPr>
                      <w:b/>
                      <w:bCs/>
                      <w:color w:val="404040" w:themeColor="text1" w:themeTint="BF"/>
                    </w:rPr>
                    <w:t>Type of Testing</w:t>
                  </w:r>
                </w:p>
              </w:tc>
              <w:tc>
                <w:tcPr>
                  <w:tcW w:w="3190" w:type="dxa"/>
                </w:tcPr>
                <w:p w14:paraId="2E100B71" w14:textId="15BBBA27" w:rsidR="004151B5" w:rsidRPr="002575B5" w:rsidRDefault="004151B5" w:rsidP="004151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2575B5">
                    <w:rPr>
                      <w:b/>
                      <w:bCs/>
                      <w:color w:val="404040" w:themeColor="text1" w:themeTint="BF"/>
                    </w:rPr>
                    <w:t>Method</w:t>
                  </w:r>
                </w:p>
              </w:tc>
              <w:tc>
                <w:tcPr>
                  <w:tcW w:w="3190" w:type="dxa"/>
                </w:tcPr>
                <w:p w14:paraId="3893C50B" w14:textId="59322386" w:rsidR="004151B5" w:rsidRPr="002575B5" w:rsidRDefault="004151B5" w:rsidP="004151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2575B5">
                    <w:rPr>
                      <w:b/>
                      <w:bCs/>
                      <w:color w:val="404040" w:themeColor="text1" w:themeTint="BF"/>
                    </w:rPr>
                    <w:t>Manual/Automated</w:t>
                  </w:r>
                </w:p>
              </w:tc>
              <w:tc>
                <w:tcPr>
                  <w:tcW w:w="3191" w:type="dxa"/>
                </w:tcPr>
                <w:p w14:paraId="17FB0C6B" w14:textId="3B5D8EF9" w:rsidR="004151B5" w:rsidRPr="002575B5" w:rsidRDefault="004151B5" w:rsidP="004151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2575B5">
                    <w:rPr>
                      <w:b/>
                      <w:bCs/>
                      <w:color w:val="404040" w:themeColor="text1" w:themeTint="BF"/>
                    </w:rPr>
                    <w:t>Remarks</w:t>
                  </w:r>
                </w:p>
              </w:tc>
            </w:tr>
            <w:tr w:rsidR="004151B5" w14:paraId="6A6B4407" w14:textId="77777777" w:rsidTr="004151B5">
              <w:tc>
                <w:tcPr>
                  <w:tcW w:w="3190" w:type="dxa"/>
                </w:tcPr>
                <w:p w14:paraId="58D25B59" w14:textId="2B24F886" w:rsidR="004151B5" w:rsidRDefault="004151B5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Smoke Test</w:t>
                  </w:r>
                </w:p>
              </w:tc>
              <w:tc>
                <w:tcPr>
                  <w:tcW w:w="3190" w:type="dxa"/>
                </w:tcPr>
                <w:p w14:paraId="190743D2" w14:textId="527B56F5" w:rsidR="004151B5" w:rsidRDefault="004151B5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Black Box</w:t>
                  </w:r>
                </w:p>
              </w:tc>
              <w:tc>
                <w:tcPr>
                  <w:tcW w:w="3190" w:type="dxa"/>
                </w:tcPr>
                <w:p w14:paraId="46C184A3" w14:textId="640A8F8A" w:rsidR="004151B5" w:rsidRDefault="004151B5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Manual</w:t>
                  </w:r>
                </w:p>
              </w:tc>
              <w:tc>
                <w:tcPr>
                  <w:tcW w:w="3191" w:type="dxa"/>
                </w:tcPr>
                <w:p w14:paraId="090A47A5" w14:textId="7E2FF26F" w:rsidR="004151B5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Critical flows</w:t>
                  </w:r>
                </w:p>
              </w:tc>
            </w:tr>
            <w:tr w:rsidR="004151B5" w14:paraId="79B254F2" w14:textId="77777777" w:rsidTr="004151B5">
              <w:tc>
                <w:tcPr>
                  <w:tcW w:w="3190" w:type="dxa"/>
                </w:tcPr>
                <w:p w14:paraId="301DBE80" w14:textId="49078D07" w:rsidR="004151B5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Regression Test</w:t>
                  </w:r>
                </w:p>
              </w:tc>
              <w:tc>
                <w:tcPr>
                  <w:tcW w:w="3190" w:type="dxa"/>
                </w:tcPr>
                <w:p w14:paraId="0021F4F1" w14:textId="569749F6" w:rsidR="004151B5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Black Box</w:t>
                  </w:r>
                </w:p>
              </w:tc>
              <w:tc>
                <w:tcPr>
                  <w:tcW w:w="3190" w:type="dxa"/>
                </w:tcPr>
                <w:p w14:paraId="31BE7D1F" w14:textId="0005303D" w:rsidR="004151B5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Manual</w:t>
                  </w:r>
                </w:p>
              </w:tc>
              <w:tc>
                <w:tcPr>
                  <w:tcW w:w="3191" w:type="dxa"/>
                </w:tcPr>
                <w:p w14:paraId="73D2D13F" w14:textId="2C7EF6B8" w:rsidR="004151B5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Existing flows</w:t>
                  </w:r>
                </w:p>
              </w:tc>
            </w:tr>
            <w:tr w:rsidR="006D0D0C" w14:paraId="0A1DC2C0" w14:textId="77777777" w:rsidTr="004151B5">
              <w:tc>
                <w:tcPr>
                  <w:tcW w:w="3190" w:type="dxa"/>
                </w:tcPr>
                <w:p w14:paraId="61C83379" w14:textId="61E14681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Functional Test</w:t>
                  </w:r>
                </w:p>
              </w:tc>
              <w:tc>
                <w:tcPr>
                  <w:tcW w:w="3190" w:type="dxa"/>
                </w:tcPr>
                <w:p w14:paraId="586B9201" w14:textId="0950C5E4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Black Box</w:t>
                  </w:r>
                </w:p>
              </w:tc>
              <w:tc>
                <w:tcPr>
                  <w:tcW w:w="3190" w:type="dxa"/>
                </w:tcPr>
                <w:p w14:paraId="31CD2387" w14:textId="4FCF1BA6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Manual</w:t>
                  </w:r>
                </w:p>
              </w:tc>
              <w:tc>
                <w:tcPr>
                  <w:tcW w:w="3191" w:type="dxa"/>
                </w:tcPr>
                <w:p w14:paraId="25D8D2DA" w14:textId="4FC7960F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Core features</w:t>
                  </w:r>
                </w:p>
              </w:tc>
            </w:tr>
            <w:tr w:rsidR="006D0D0C" w14:paraId="512C8A89" w14:textId="77777777" w:rsidTr="004151B5">
              <w:tc>
                <w:tcPr>
                  <w:tcW w:w="3190" w:type="dxa"/>
                </w:tcPr>
                <w:p w14:paraId="228A2275" w14:textId="63CB05EB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Usability Test</w:t>
                  </w:r>
                </w:p>
              </w:tc>
              <w:tc>
                <w:tcPr>
                  <w:tcW w:w="3190" w:type="dxa"/>
                </w:tcPr>
                <w:p w14:paraId="2858A51E" w14:textId="4970C0F4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Exploratory</w:t>
                  </w:r>
                </w:p>
              </w:tc>
              <w:tc>
                <w:tcPr>
                  <w:tcW w:w="3190" w:type="dxa"/>
                </w:tcPr>
                <w:p w14:paraId="6BC335BB" w14:textId="25044356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Manual</w:t>
                  </w:r>
                </w:p>
              </w:tc>
              <w:tc>
                <w:tcPr>
                  <w:tcW w:w="3191" w:type="dxa"/>
                </w:tcPr>
                <w:p w14:paraId="3AF12BDD" w14:textId="60F30134" w:rsidR="006D0D0C" w:rsidRDefault="006D0D0C" w:rsidP="004151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UI &amp; UX validation</w:t>
                  </w:r>
                </w:p>
              </w:tc>
            </w:tr>
          </w:tbl>
          <w:p w14:paraId="7D681AB1" w14:textId="40FCD906" w:rsidR="004151B5" w:rsidRPr="00E15171" w:rsidRDefault="004151B5" w:rsidP="004151B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8D1270" w14:textId="043199C5" w:rsidR="002A3949" w:rsidRDefault="002A3949" w:rsidP="006D4683"/>
    <w:p w14:paraId="30C6923C" w14:textId="3664BE8C" w:rsidR="004151B5" w:rsidRDefault="004151B5" w:rsidP="004151B5">
      <w:pPr>
        <w:pStyle w:val="Heading2"/>
      </w:pPr>
      <w:bookmarkStart w:id="14" w:name="_Toc222345813"/>
      <w:r>
        <w:t>Smoke Test</w:t>
      </w:r>
      <w:bookmarkEnd w:id="14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4151B5" w14:paraId="260276BF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CE4E1B6" w14:textId="77777777" w:rsidR="004151B5" w:rsidRDefault="004151B5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924BFD" wp14:editId="5279F124">
                      <wp:extent cx="228600" cy="228600"/>
                      <wp:effectExtent l="0" t="0" r="0" b="0"/>
                      <wp:docPr id="115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16" name="Oval 11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Freeform 9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A177E8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">
                      <v:oval id="Oval 11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Freeform 9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2B129AA5" w14:textId="420CA22C" w:rsidR="00AF38D1" w:rsidRDefault="00AF38D1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38D1">
              <w:t>Smoke testing will verify critical functionalities such as: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53"/>
              <w:gridCol w:w="4254"/>
              <w:gridCol w:w="4254"/>
            </w:tblGrid>
            <w:tr w:rsidR="002575B5" w14:paraId="79C57993" w14:textId="77777777" w:rsidTr="002575B5">
              <w:tc>
                <w:tcPr>
                  <w:tcW w:w="4253" w:type="dxa"/>
                </w:tcPr>
                <w:p w14:paraId="61A440A4" w14:textId="65126C00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Area</w:t>
                  </w:r>
                </w:p>
              </w:tc>
              <w:tc>
                <w:tcPr>
                  <w:tcW w:w="4254" w:type="dxa"/>
                </w:tcPr>
                <w:p w14:paraId="7550B954" w14:textId="2CD0474D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Case Location</w:t>
                  </w:r>
                </w:p>
              </w:tc>
              <w:tc>
                <w:tcPr>
                  <w:tcW w:w="4254" w:type="dxa"/>
                </w:tcPr>
                <w:p w14:paraId="34E2BEFB" w14:textId="6B696146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Remarks</w:t>
                  </w:r>
                </w:p>
              </w:tc>
            </w:tr>
            <w:tr w:rsidR="002575B5" w14:paraId="02B617A0" w14:textId="77777777" w:rsidTr="002575B5">
              <w:tc>
                <w:tcPr>
                  <w:tcW w:w="4253" w:type="dxa"/>
                </w:tcPr>
                <w:p w14:paraId="27D5E6CD" w14:textId="22769610" w:rsidR="002575B5" w:rsidRDefault="006D0D0C" w:rsidP="004F75BF">
                  <w:pPr>
                    <w:pStyle w:val="TipText"/>
                  </w:pPr>
                  <w:r>
                    <w:t>Application launch</w:t>
                  </w:r>
                </w:p>
              </w:tc>
              <w:tc>
                <w:tcPr>
                  <w:tcW w:w="4254" w:type="dxa"/>
                </w:tcPr>
                <w:p w14:paraId="54041D9D" w14:textId="2D2B02E9" w:rsidR="002575B5" w:rsidRDefault="006D0D0C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3CF0F364" w14:textId="2DEBD0BE" w:rsidR="002575B5" w:rsidRDefault="006D0D0C" w:rsidP="004F75BF">
                  <w:pPr>
                    <w:pStyle w:val="TipText"/>
                  </w:pPr>
                  <w:r>
                    <w:t>Critical</w:t>
                  </w:r>
                </w:p>
              </w:tc>
            </w:tr>
            <w:tr w:rsidR="002575B5" w14:paraId="7892A2CB" w14:textId="77777777" w:rsidTr="002575B5">
              <w:tc>
                <w:tcPr>
                  <w:tcW w:w="4253" w:type="dxa"/>
                </w:tcPr>
                <w:p w14:paraId="1EB515DE" w14:textId="1001574D" w:rsidR="002575B5" w:rsidRDefault="00AF38D1" w:rsidP="00AF38D1">
                  <w:pPr>
                    <w:pStyle w:val="TipText"/>
                  </w:pPr>
                  <w:r>
                    <w:t>User login</w:t>
                  </w:r>
                </w:p>
              </w:tc>
              <w:tc>
                <w:tcPr>
                  <w:tcW w:w="4254" w:type="dxa"/>
                </w:tcPr>
                <w:p w14:paraId="241496BB" w14:textId="717008E8" w:rsidR="002575B5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44E74D70" w14:textId="5D13D573" w:rsidR="002575B5" w:rsidRDefault="00AF38D1" w:rsidP="004F75BF">
                  <w:pPr>
                    <w:pStyle w:val="TipText"/>
                  </w:pPr>
                  <w:r>
                    <w:t>Critical</w:t>
                  </w:r>
                </w:p>
              </w:tc>
            </w:tr>
            <w:tr w:rsidR="00AF38D1" w14:paraId="01B52F41" w14:textId="77777777" w:rsidTr="002575B5">
              <w:tc>
                <w:tcPr>
                  <w:tcW w:w="4253" w:type="dxa"/>
                </w:tcPr>
                <w:p w14:paraId="4F293D92" w14:textId="6D2D2D30" w:rsidR="00AF38D1" w:rsidRDefault="00AF38D1" w:rsidP="00AF38D1">
                  <w:pPr>
                    <w:pStyle w:val="TipText"/>
                  </w:pPr>
                  <w:r>
                    <w:t>Create note</w:t>
                  </w:r>
                </w:p>
              </w:tc>
              <w:tc>
                <w:tcPr>
                  <w:tcW w:w="4254" w:type="dxa"/>
                </w:tcPr>
                <w:p w14:paraId="7C2BEDC4" w14:textId="7AC7D417" w:rsidR="00AF38D1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3C4D6F57" w14:textId="493D5D56" w:rsidR="00AF38D1" w:rsidRDefault="00AF38D1" w:rsidP="004F75BF">
                  <w:pPr>
                    <w:pStyle w:val="TipText"/>
                  </w:pPr>
                  <w:r>
                    <w:t>Critical</w:t>
                  </w:r>
                </w:p>
              </w:tc>
            </w:tr>
            <w:tr w:rsidR="00AF38D1" w14:paraId="45BE8B9F" w14:textId="77777777" w:rsidTr="002575B5">
              <w:tc>
                <w:tcPr>
                  <w:tcW w:w="4253" w:type="dxa"/>
                </w:tcPr>
                <w:p w14:paraId="56AFD0AF" w14:textId="26A0770F" w:rsidR="00AF38D1" w:rsidRDefault="00AF38D1" w:rsidP="00AF38D1">
                  <w:pPr>
                    <w:pStyle w:val="TipText"/>
                  </w:pPr>
                  <w:r>
                    <w:t>View note</w:t>
                  </w:r>
                </w:p>
              </w:tc>
              <w:tc>
                <w:tcPr>
                  <w:tcW w:w="4254" w:type="dxa"/>
                </w:tcPr>
                <w:p w14:paraId="31E5AB48" w14:textId="39C3EB1E" w:rsidR="00AF38D1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52E8BD99" w14:textId="244F410F" w:rsidR="00AF38D1" w:rsidRDefault="00AF38D1" w:rsidP="004F75BF">
                  <w:pPr>
                    <w:pStyle w:val="TipText"/>
                  </w:pPr>
                  <w:r>
                    <w:t>Critical</w:t>
                  </w:r>
                </w:p>
              </w:tc>
            </w:tr>
            <w:tr w:rsidR="00AF38D1" w14:paraId="1951F977" w14:textId="77777777" w:rsidTr="002575B5">
              <w:tc>
                <w:tcPr>
                  <w:tcW w:w="4253" w:type="dxa"/>
                </w:tcPr>
                <w:p w14:paraId="1E1DBC2C" w14:textId="58E5BC9C" w:rsidR="00AF38D1" w:rsidRDefault="00AF38D1" w:rsidP="00AF38D1">
                  <w:pPr>
                    <w:pStyle w:val="TipText"/>
                  </w:pPr>
                  <w:r>
                    <w:t>Logout</w:t>
                  </w:r>
                </w:p>
              </w:tc>
              <w:tc>
                <w:tcPr>
                  <w:tcW w:w="4254" w:type="dxa"/>
                </w:tcPr>
                <w:p w14:paraId="75C8A492" w14:textId="2DD230D0" w:rsidR="00AF38D1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2D5E64E9" w14:textId="333498B5" w:rsidR="00AF38D1" w:rsidRDefault="00AF38D1" w:rsidP="004F75BF">
                  <w:pPr>
                    <w:pStyle w:val="TipText"/>
                  </w:pPr>
                  <w:r>
                    <w:t>Critical</w:t>
                  </w:r>
                </w:p>
              </w:tc>
            </w:tr>
          </w:tbl>
          <w:p w14:paraId="03B3DBC3" w14:textId="455936E4" w:rsidR="002575B5" w:rsidRDefault="002575B5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E4DEF9" w14:textId="74F4C0E1" w:rsidR="004151B5" w:rsidRDefault="004151B5" w:rsidP="006D4683"/>
    <w:p w14:paraId="78209347" w14:textId="0E7DFE2E" w:rsidR="002575B5" w:rsidRDefault="002575B5" w:rsidP="002575B5">
      <w:pPr>
        <w:pStyle w:val="Heading2"/>
      </w:pPr>
      <w:bookmarkStart w:id="15" w:name="_Toc222345814"/>
      <w:r>
        <w:lastRenderedPageBreak/>
        <w:t>Regression Test</w:t>
      </w:r>
      <w:bookmarkEnd w:id="15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2575B5" w14:paraId="6A26931E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14BF102B" w14:textId="77777777" w:rsidR="002575B5" w:rsidRDefault="002575B5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E6CA9A" wp14:editId="04F75495">
                      <wp:extent cx="228600" cy="228600"/>
                      <wp:effectExtent l="0" t="0" r="0" b="0"/>
                      <wp:docPr id="118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19" name="Oval 11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Freeform 9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FF061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">
                      <v:oval id="Oval 119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Freeform 9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32DFC8C" w14:textId="2FE7D01E" w:rsidR="002575B5" w:rsidRPr="00AF38D1" w:rsidRDefault="00AF38D1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38D1">
              <w:t>Regression testing will ensure existing features are not broken after changes.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53"/>
              <w:gridCol w:w="4254"/>
              <w:gridCol w:w="4254"/>
            </w:tblGrid>
            <w:tr w:rsidR="002575B5" w:rsidRPr="002575B5" w14:paraId="21B4243D" w14:textId="77777777" w:rsidTr="004F75BF">
              <w:tc>
                <w:tcPr>
                  <w:tcW w:w="4253" w:type="dxa"/>
                </w:tcPr>
                <w:p w14:paraId="663E4892" w14:textId="77777777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Area</w:t>
                  </w:r>
                </w:p>
              </w:tc>
              <w:tc>
                <w:tcPr>
                  <w:tcW w:w="4254" w:type="dxa"/>
                </w:tcPr>
                <w:p w14:paraId="7E72F9D7" w14:textId="77777777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Case Location</w:t>
                  </w:r>
                </w:p>
              </w:tc>
              <w:tc>
                <w:tcPr>
                  <w:tcW w:w="4254" w:type="dxa"/>
                </w:tcPr>
                <w:p w14:paraId="1BE7ABBD" w14:textId="77777777" w:rsidR="002575B5" w:rsidRPr="002575B5" w:rsidRDefault="002575B5" w:rsidP="004F75BF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Remarks</w:t>
                  </w:r>
                </w:p>
              </w:tc>
            </w:tr>
            <w:tr w:rsidR="002575B5" w14:paraId="4DAD9CD8" w14:textId="77777777" w:rsidTr="004F75BF">
              <w:tc>
                <w:tcPr>
                  <w:tcW w:w="4253" w:type="dxa"/>
                </w:tcPr>
                <w:p w14:paraId="16DF02F1" w14:textId="430C60B0" w:rsidR="002575B5" w:rsidRDefault="00AF38D1" w:rsidP="004F75BF">
                  <w:pPr>
                    <w:pStyle w:val="TipText"/>
                  </w:pPr>
                  <w:r>
                    <w:t>Notes CRUD</w:t>
                  </w:r>
                </w:p>
              </w:tc>
              <w:tc>
                <w:tcPr>
                  <w:tcW w:w="4254" w:type="dxa"/>
                </w:tcPr>
                <w:p w14:paraId="048095AC" w14:textId="5A2C7EED" w:rsidR="002575B5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53FA8ADA" w14:textId="41D00C5B" w:rsidR="002575B5" w:rsidRDefault="00AF38D1" w:rsidP="004F75BF">
                  <w:pPr>
                    <w:pStyle w:val="TipText"/>
                  </w:pPr>
                  <w:r>
                    <w:t>High priority</w:t>
                  </w:r>
                </w:p>
              </w:tc>
            </w:tr>
            <w:tr w:rsidR="002575B5" w14:paraId="217BE1DD" w14:textId="77777777" w:rsidTr="004F75BF">
              <w:tc>
                <w:tcPr>
                  <w:tcW w:w="4253" w:type="dxa"/>
                </w:tcPr>
                <w:p w14:paraId="1866E788" w14:textId="4A8ED6B8" w:rsidR="002575B5" w:rsidRDefault="00AF38D1" w:rsidP="004F75BF">
                  <w:pPr>
                    <w:pStyle w:val="TipText"/>
                  </w:pPr>
                  <w:r>
                    <w:t>Categories</w:t>
                  </w:r>
                </w:p>
              </w:tc>
              <w:tc>
                <w:tcPr>
                  <w:tcW w:w="4254" w:type="dxa"/>
                </w:tcPr>
                <w:p w14:paraId="3ECD16CF" w14:textId="132261BC" w:rsidR="002575B5" w:rsidRDefault="00AF38D1" w:rsidP="004F75BF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5CF0EB33" w14:textId="70B2C50E" w:rsidR="002575B5" w:rsidRDefault="00AF38D1" w:rsidP="004F75BF">
                  <w:pPr>
                    <w:pStyle w:val="TipText"/>
                  </w:pPr>
                  <w:r>
                    <w:t>Business critical</w:t>
                  </w:r>
                </w:p>
              </w:tc>
            </w:tr>
          </w:tbl>
          <w:p w14:paraId="2894A910" w14:textId="77777777" w:rsidR="002575B5" w:rsidRDefault="002575B5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AADF339" w14:textId="6C0626FC" w:rsidR="002575B5" w:rsidRDefault="002575B5" w:rsidP="006D4683"/>
    <w:p w14:paraId="1F6FEFB6" w14:textId="2424A323" w:rsidR="00747F13" w:rsidRDefault="00747F13" w:rsidP="00747F13">
      <w:pPr>
        <w:pStyle w:val="Heading2"/>
      </w:pPr>
      <w:bookmarkStart w:id="16" w:name="_Toc222345815"/>
      <w:r>
        <w:t>Functional</w:t>
      </w:r>
      <w:r>
        <w:t xml:space="preserve"> Test</w:t>
      </w:r>
      <w:bookmarkEnd w:id="16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747F13" w14:paraId="52E57320" w14:textId="77777777" w:rsidTr="00FA4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244BD716" w14:textId="77777777" w:rsidR="00747F13" w:rsidRDefault="00747F13" w:rsidP="00FA45F7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7E7A67" wp14:editId="5A2A8AD9">
                      <wp:extent cx="228600" cy="228600"/>
                      <wp:effectExtent l="0" t="0" r="0" b="0"/>
                      <wp:docPr id="1994914064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25633449" name="Oval 42563344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0313535" name="Freeform 9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859789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">
                      <v:oval id="Oval 425633449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" fillcolor="#f24f4f" stroked="f" strokeweight="0">
                        <v:stroke joinstyle="miter"/>
                        <o:lock v:ext="edit" aspectratio="t"/>
                      </v:oval>
                      <v:shape id="Freeform 9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0C8722CA" w14:textId="77777777" w:rsidR="00747F13" w:rsidRPr="00AF38D1" w:rsidRDefault="00747F13" w:rsidP="00FA45F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38D1">
              <w:t>Regression testing will ensure existing features are not broken after changes.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53"/>
              <w:gridCol w:w="4254"/>
              <w:gridCol w:w="4254"/>
            </w:tblGrid>
            <w:tr w:rsidR="00747F13" w:rsidRPr="002575B5" w14:paraId="610494A0" w14:textId="77777777" w:rsidTr="00FA45F7">
              <w:tc>
                <w:tcPr>
                  <w:tcW w:w="4253" w:type="dxa"/>
                </w:tcPr>
                <w:p w14:paraId="374E50E9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Area</w:t>
                  </w:r>
                </w:p>
              </w:tc>
              <w:tc>
                <w:tcPr>
                  <w:tcW w:w="4254" w:type="dxa"/>
                </w:tcPr>
                <w:p w14:paraId="5282D6F5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Case Location</w:t>
                  </w:r>
                </w:p>
              </w:tc>
              <w:tc>
                <w:tcPr>
                  <w:tcW w:w="4254" w:type="dxa"/>
                </w:tcPr>
                <w:p w14:paraId="007D4675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Remarks</w:t>
                  </w:r>
                </w:p>
              </w:tc>
            </w:tr>
            <w:tr w:rsidR="00747F13" w14:paraId="016C96BA" w14:textId="77777777" w:rsidTr="00FA45F7">
              <w:tc>
                <w:tcPr>
                  <w:tcW w:w="4253" w:type="dxa"/>
                </w:tcPr>
                <w:p w14:paraId="07C698B8" w14:textId="23E4D003" w:rsidR="00747F13" w:rsidRDefault="00747F13" w:rsidP="00FA45F7">
                  <w:pPr>
                    <w:pStyle w:val="TipText"/>
                  </w:pPr>
                  <w:r>
                    <w:t>User Registration</w:t>
                  </w:r>
                </w:p>
              </w:tc>
              <w:tc>
                <w:tcPr>
                  <w:tcW w:w="4254" w:type="dxa"/>
                </w:tcPr>
                <w:p w14:paraId="68DD7A92" w14:textId="77777777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13B427EE" w14:textId="51797D1D" w:rsidR="00747F13" w:rsidRDefault="00747F13" w:rsidP="00FA45F7">
                  <w:pPr>
                    <w:pStyle w:val="TipText"/>
                  </w:pPr>
                  <w:r w:rsidRPr="00747F13">
                    <w:t>Validate mandatory fields and error messages</w:t>
                  </w:r>
                </w:p>
              </w:tc>
            </w:tr>
            <w:tr w:rsidR="00747F13" w14:paraId="505B42BE" w14:textId="77777777" w:rsidTr="00FA45F7">
              <w:tc>
                <w:tcPr>
                  <w:tcW w:w="4253" w:type="dxa"/>
                </w:tcPr>
                <w:p w14:paraId="3DDF1910" w14:textId="70C72E54" w:rsidR="00747F13" w:rsidRDefault="00747F13" w:rsidP="00FA45F7">
                  <w:pPr>
                    <w:pStyle w:val="TipText"/>
                  </w:pPr>
                  <w:r w:rsidRPr="00747F13">
                    <w:t>Login &amp; Logout</w:t>
                  </w:r>
                </w:p>
              </w:tc>
              <w:tc>
                <w:tcPr>
                  <w:tcW w:w="4254" w:type="dxa"/>
                </w:tcPr>
                <w:p w14:paraId="32D15D32" w14:textId="77777777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24F11910" w14:textId="47774B23" w:rsidR="00747F13" w:rsidRDefault="00747F13" w:rsidP="00FA45F7">
                  <w:pPr>
                    <w:pStyle w:val="TipText"/>
                  </w:pPr>
                  <w:r>
                    <w:t>Positive and negative scenarios</w:t>
                  </w:r>
                </w:p>
              </w:tc>
            </w:tr>
            <w:tr w:rsidR="00747F13" w14:paraId="6A457EB0" w14:textId="77777777" w:rsidTr="00FA45F7">
              <w:tc>
                <w:tcPr>
                  <w:tcW w:w="4253" w:type="dxa"/>
                </w:tcPr>
                <w:p w14:paraId="69CD4DF1" w14:textId="5F6812E9" w:rsidR="00747F13" w:rsidRPr="00747F13" w:rsidRDefault="00747F13" w:rsidP="00FA45F7">
                  <w:pPr>
                    <w:pStyle w:val="TipText"/>
                  </w:pPr>
                  <w:r>
                    <w:t>Create Note</w:t>
                  </w:r>
                </w:p>
              </w:tc>
              <w:tc>
                <w:tcPr>
                  <w:tcW w:w="4254" w:type="dxa"/>
                </w:tcPr>
                <w:p w14:paraId="04341482" w14:textId="7912681F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5D037FAA" w14:textId="52465CAE" w:rsidR="00747F13" w:rsidRDefault="00747F13" w:rsidP="00FA45F7">
                  <w:pPr>
                    <w:pStyle w:val="TipText"/>
                  </w:pPr>
                  <w:r>
                    <w:t>Verify note creation with valid/invalid data</w:t>
                  </w:r>
                </w:p>
              </w:tc>
            </w:tr>
            <w:tr w:rsidR="00747F13" w14:paraId="123C68F8" w14:textId="77777777" w:rsidTr="00FA45F7">
              <w:tc>
                <w:tcPr>
                  <w:tcW w:w="4253" w:type="dxa"/>
                </w:tcPr>
                <w:p w14:paraId="6023CA08" w14:textId="5476E9EA" w:rsidR="00747F13" w:rsidRDefault="00747F13" w:rsidP="00FA45F7">
                  <w:pPr>
                    <w:pStyle w:val="TipText"/>
                  </w:pPr>
                  <w:r>
                    <w:t>Edit Note</w:t>
                  </w:r>
                </w:p>
              </w:tc>
              <w:tc>
                <w:tcPr>
                  <w:tcW w:w="4254" w:type="dxa"/>
                </w:tcPr>
                <w:p w14:paraId="580A903D" w14:textId="0267D4A1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284C4D40" w14:textId="5401D8BA" w:rsidR="00747F13" w:rsidRDefault="00747F13" w:rsidP="00FA45F7">
                  <w:pPr>
                    <w:pStyle w:val="TipText"/>
                  </w:pPr>
                  <w:r>
                    <w:t>Validate updates and data persistence</w:t>
                  </w:r>
                </w:p>
              </w:tc>
            </w:tr>
            <w:tr w:rsidR="00747F13" w14:paraId="1E895833" w14:textId="77777777" w:rsidTr="00FA45F7">
              <w:tc>
                <w:tcPr>
                  <w:tcW w:w="4253" w:type="dxa"/>
                </w:tcPr>
                <w:p w14:paraId="44C8F9EB" w14:textId="1996D5AF" w:rsidR="00747F13" w:rsidRDefault="00747F13" w:rsidP="00FA45F7">
                  <w:pPr>
                    <w:pStyle w:val="TipText"/>
                  </w:pPr>
                  <w:r>
                    <w:t>Delete Note</w:t>
                  </w:r>
                </w:p>
              </w:tc>
              <w:tc>
                <w:tcPr>
                  <w:tcW w:w="4254" w:type="dxa"/>
                </w:tcPr>
                <w:p w14:paraId="6D28768C" w14:textId="7B007AB9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4458D251" w14:textId="3EB4EDFB" w:rsidR="00747F13" w:rsidRDefault="00747F13" w:rsidP="00FA45F7">
                  <w:pPr>
                    <w:pStyle w:val="TipText"/>
                  </w:pPr>
                  <w:r>
                    <w:t>Verify note removal</w:t>
                  </w:r>
                </w:p>
              </w:tc>
            </w:tr>
            <w:tr w:rsidR="00747F13" w14:paraId="3F6C9A2B" w14:textId="77777777" w:rsidTr="00FA45F7">
              <w:tc>
                <w:tcPr>
                  <w:tcW w:w="4253" w:type="dxa"/>
                </w:tcPr>
                <w:p w14:paraId="39D6635E" w14:textId="6C4DB4E5" w:rsidR="00747F13" w:rsidRDefault="00747F13" w:rsidP="00FA45F7">
                  <w:pPr>
                    <w:pStyle w:val="TipText"/>
                  </w:pPr>
                  <w:r>
                    <w:t>Category Assignment</w:t>
                  </w:r>
                </w:p>
              </w:tc>
              <w:tc>
                <w:tcPr>
                  <w:tcW w:w="4254" w:type="dxa"/>
                </w:tcPr>
                <w:p w14:paraId="70AEE32A" w14:textId="0C879F33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004DB02F" w14:textId="28D60D36" w:rsidR="00747F13" w:rsidRDefault="00747F13" w:rsidP="00FA45F7">
                  <w:pPr>
                    <w:pStyle w:val="TipText"/>
                  </w:pPr>
                  <w:r>
                    <w:t>Notes appear in correct category</w:t>
                  </w:r>
                </w:p>
              </w:tc>
            </w:tr>
            <w:tr w:rsidR="00747F13" w14:paraId="4CC9BA95" w14:textId="77777777" w:rsidTr="00FA45F7">
              <w:tc>
                <w:tcPr>
                  <w:tcW w:w="4253" w:type="dxa"/>
                </w:tcPr>
                <w:p w14:paraId="0DADB3D5" w14:textId="1E523256" w:rsidR="00747F13" w:rsidRDefault="00747F13" w:rsidP="00FA45F7">
                  <w:pPr>
                    <w:pStyle w:val="TipText"/>
                  </w:pPr>
                  <w:r>
                    <w:t>Search Notes</w:t>
                  </w:r>
                </w:p>
              </w:tc>
              <w:tc>
                <w:tcPr>
                  <w:tcW w:w="4254" w:type="dxa"/>
                </w:tcPr>
                <w:p w14:paraId="5BD8B7D6" w14:textId="58667941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24117532" w14:textId="57AF2A70" w:rsidR="00747F13" w:rsidRDefault="00747F13" w:rsidP="00FA45F7">
                  <w:pPr>
                    <w:pStyle w:val="TipText"/>
                  </w:pPr>
                  <w:r>
                    <w:t>Validate search results</w:t>
                  </w:r>
                </w:p>
              </w:tc>
            </w:tr>
            <w:tr w:rsidR="00747F13" w14:paraId="7090BAE6" w14:textId="77777777" w:rsidTr="00FA45F7">
              <w:tc>
                <w:tcPr>
                  <w:tcW w:w="4253" w:type="dxa"/>
                </w:tcPr>
                <w:p w14:paraId="4B4AFC60" w14:textId="046C3D4B" w:rsidR="00747F13" w:rsidRDefault="00747F13" w:rsidP="00FA45F7">
                  <w:pPr>
                    <w:pStyle w:val="TipText"/>
                  </w:pPr>
                  <w:r>
                    <w:t>Mark Note Completed</w:t>
                  </w:r>
                </w:p>
              </w:tc>
              <w:tc>
                <w:tcPr>
                  <w:tcW w:w="4254" w:type="dxa"/>
                </w:tcPr>
                <w:p w14:paraId="16C0C92B" w14:textId="0F37801D" w:rsidR="00747F13" w:rsidRDefault="00747F13" w:rsidP="00FA45F7">
                  <w:pPr>
                    <w:pStyle w:val="TipText"/>
                  </w:pPr>
                  <w:r>
                    <w:t>Test Case Sheet</w:t>
                  </w:r>
                </w:p>
              </w:tc>
              <w:tc>
                <w:tcPr>
                  <w:tcW w:w="4254" w:type="dxa"/>
                </w:tcPr>
                <w:p w14:paraId="7CF2255F" w14:textId="4690DC9A" w:rsidR="00747F13" w:rsidRDefault="00747F13" w:rsidP="00FA45F7">
                  <w:pPr>
                    <w:pStyle w:val="TipText"/>
                  </w:pPr>
                  <w:r>
                    <w:t>Status change validation</w:t>
                  </w:r>
                </w:p>
              </w:tc>
            </w:tr>
          </w:tbl>
          <w:p w14:paraId="581C5B3F" w14:textId="77777777" w:rsidR="00747F13" w:rsidRDefault="00747F13" w:rsidP="00FA45F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967254" w14:textId="2A6E1F8A" w:rsidR="00747F13" w:rsidRDefault="005401B8" w:rsidP="00747F13">
      <w:pPr>
        <w:pStyle w:val="Heading2"/>
      </w:pPr>
      <w:bookmarkStart w:id="17" w:name="_Toc222345816"/>
      <w:r>
        <w:lastRenderedPageBreak/>
        <w:t>Usability</w:t>
      </w:r>
      <w:r w:rsidR="00747F13">
        <w:t xml:space="preserve"> Test</w:t>
      </w:r>
      <w:bookmarkEnd w:id="17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747F13" w14:paraId="00B9823F" w14:textId="77777777" w:rsidTr="00FA4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34ACEF7C" w14:textId="77777777" w:rsidR="00747F13" w:rsidRDefault="00747F13" w:rsidP="00FA45F7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C66D0C" wp14:editId="42524E1C">
                      <wp:extent cx="228600" cy="228600"/>
                      <wp:effectExtent l="0" t="0" r="0" b="0"/>
                      <wp:docPr id="1436024808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703622930" name="Oval 170362293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116522" name="Freeform 9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9DA281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">
                      <v:oval id="Oval 1703622930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" fillcolor="#f24f4f" stroked="f" strokeweight="0">
                        <v:stroke joinstyle="miter"/>
                        <o:lock v:ext="edit" aspectratio="t"/>
                      </v:oval>
                      <v:shape id="Freeform 9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696C4242" w14:textId="5DBCAC2D" w:rsidR="00747F13" w:rsidRPr="00AF38D1" w:rsidRDefault="00747F13" w:rsidP="00FA45F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53"/>
              <w:gridCol w:w="4254"/>
              <w:gridCol w:w="4254"/>
            </w:tblGrid>
            <w:tr w:rsidR="00747F13" w:rsidRPr="002575B5" w14:paraId="5742629B" w14:textId="77777777" w:rsidTr="00FA45F7">
              <w:tc>
                <w:tcPr>
                  <w:tcW w:w="4253" w:type="dxa"/>
                </w:tcPr>
                <w:p w14:paraId="7936D27D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Area</w:t>
                  </w:r>
                </w:p>
              </w:tc>
              <w:tc>
                <w:tcPr>
                  <w:tcW w:w="4254" w:type="dxa"/>
                </w:tcPr>
                <w:p w14:paraId="4735F08F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Test Case Location</w:t>
                  </w:r>
                </w:p>
              </w:tc>
              <w:tc>
                <w:tcPr>
                  <w:tcW w:w="4254" w:type="dxa"/>
                </w:tcPr>
                <w:p w14:paraId="7B5A6E32" w14:textId="77777777" w:rsidR="00747F13" w:rsidRPr="002575B5" w:rsidRDefault="00747F13" w:rsidP="00FA45F7">
                  <w:pPr>
                    <w:pStyle w:val="TipText"/>
                    <w:rPr>
                      <w:b/>
                      <w:bCs/>
                    </w:rPr>
                  </w:pPr>
                  <w:r w:rsidRPr="002575B5">
                    <w:rPr>
                      <w:b/>
                      <w:bCs/>
                    </w:rPr>
                    <w:t>Remarks</w:t>
                  </w:r>
                </w:p>
              </w:tc>
            </w:tr>
            <w:tr w:rsidR="00747F13" w14:paraId="08D85F79" w14:textId="77777777" w:rsidTr="00FA45F7">
              <w:tc>
                <w:tcPr>
                  <w:tcW w:w="4253" w:type="dxa"/>
                </w:tcPr>
                <w:p w14:paraId="28CDCA9F" w14:textId="3A4EB0BA" w:rsidR="00747F13" w:rsidRDefault="005401B8" w:rsidP="00FA45F7">
                  <w:pPr>
                    <w:pStyle w:val="TipText"/>
                  </w:pPr>
                  <w:r>
                    <w:t>Navigation</w:t>
                  </w:r>
                </w:p>
              </w:tc>
              <w:tc>
                <w:tcPr>
                  <w:tcW w:w="4254" w:type="dxa"/>
                </w:tcPr>
                <w:p w14:paraId="79E30854" w14:textId="24D69E0A" w:rsidR="00747F13" w:rsidRDefault="005401B8" w:rsidP="00FA45F7">
                  <w:pPr>
                    <w:pStyle w:val="TipText"/>
                  </w:pPr>
                  <w:r>
                    <w:t>Exploratory Testing</w:t>
                  </w:r>
                </w:p>
              </w:tc>
              <w:tc>
                <w:tcPr>
                  <w:tcW w:w="4254" w:type="dxa"/>
                </w:tcPr>
                <w:p w14:paraId="15C3852A" w14:textId="0AB106B5" w:rsidR="00747F13" w:rsidRDefault="005401B8" w:rsidP="00FA45F7">
                  <w:pPr>
                    <w:pStyle w:val="TipText"/>
                  </w:pPr>
                  <w:r>
                    <w:t>Ease of moving between pages</w:t>
                  </w:r>
                </w:p>
              </w:tc>
            </w:tr>
            <w:tr w:rsidR="00747F13" w14:paraId="4675968B" w14:textId="77777777" w:rsidTr="00FA45F7">
              <w:tc>
                <w:tcPr>
                  <w:tcW w:w="4253" w:type="dxa"/>
                </w:tcPr>
                <w:p w14:paraId="6FD355CF" w14:textId="6BC00B31" w:rsidR="00747F13" w:rsidRDefault="005401B8" w:rsidP="00FA45F7">
                  <w:pPr>
                    <w:pStyle w:val="TipText"/>
                  </w:pPr>
                  <w:r>
                    <w:t>Form Usability</w:t>
                  </w:r>
                </w:p>
              </w:tc>
              <w:tc>
                <w:tcPr>
                  <w:tcW w:w="4254" w:type="dxa"/>
                </w:tcPr>
                <w:p w14:paraId="198FD086" w14:textId="20E7536F" w:rsidR="00747F13" w:rsidRDefault="005401B8" w:rsidP="00FA45F7">
                  <w:pPr>
                    <w:pStyle w:val="TipText"/>
                  </w:pPr>
                  <w:r>
                    <w:t>Exploratory Testing</w:t>
                  </w:r>
                </w:p>
              </w:tc>
              <w:tc>
                <w:tcPr>
                  <w:tcW w:w="4254" w:type="dxa"/>
                </w:tcPr>
                <w:p w14:paraId="3D3F74EE" w14:textId="2779475D" w:rsidR="00747F13" w:rsidRDefault="005401B8" w:rsidP="00FA45F7">
                  <w:pPr>
                    <w:pStyle w:val="TipText"/>
                  </w:pPr>
                  <w:r>
                    <w:t>Field clarity and validations</w:t>
                  </w:r>
                </w:p>
              </w:tc>
            </w:tr>
            <w:tr w:rsidR="005401B8" w14:paraId="3F32B798" w14:textId="77777777" w:rsidTr="00FA45F7">
              <w:tc>
                <w:tcPr>
                  <w:tcW w:w="4253" w:type="dxa"/>
                </w:tcPr>
                <w:p w14:paraId="29A6AFBE" w14:textId="5BBCA7E3" w:rsidR="005401B8" w:rsidRDefault="005401B8" w:rsidP="00FA45F7">
                  <w:pPr>
                    <w:pStyle w:val="TipText"/>
                  </w:pPr>
                  <w:r>
                    <w:t>UI Consistency</w:t>
                  </w:r>
                </w:p>
              </w:tc>
              <w:tc>
                <w:tcPr>
                  <w:tcW w:w="4254" w:type="dxa"/>
                </w:tcPr>
                <w:p w14:paraId="7AB0D094" w14:textId="7647EDDE" w:rsidR="005401B8" w:rsidRDefault="005401B8" w:rsidP="00FA45F7">
                  <w:pPr>
                    <w:pStyle w:val="TipText"/>
                  </w:pPr>
                  <w:r>
                    <w:t>Visual Review</w:t>
                  </w:r>
                </w:p>
              </w:tc>
              <w:tc>
                <w:tcPr>
                  <w:tcW w:w="4254" w:type="dxa"/>
                </w:tcPr>
                <w:p w14:paraId="6C3EC5AF" w14:textId="16ACD2A2" w:rsidR="005401B8" w:rsidRDefault="005401B8" w:rsidP="00FA45F7">
                  <w:pPr>
                    <w:pStyle w:val="TipText"/>
                  </w:pPr>
                  <w:r>
                    <w:t>Consistent layout and labels</w:t>
                  </w:r>
                </w:p>
              </w:tc>
            </w:tr>
            <w:tr w:rsidR="005401B8" w14:paraId="03FF803D" w14:textId="77777777" w:rsidTr="00FA45F7">
              <w:tc>
                <w:tcPr>
                  <w:tcW w:w="4253" w:type="dxa"/>
                </w:tcPr>
                <w:p w14:paraId="58F091E7" w14:textId="58931686" w:rsidR="005401B8" w:rsidRDefault="005401B8" w:rsidP="00FA45F7">
                  <w:pPr>
                    <w:pStyle w:val="TipText"/>
                  </w:pPr>
                  <w:r>
                    <w:t>Error Messages</w:t>
                  </w:r>
                </w:p>
              </w:tc>
              <w:tc>
                <w:tcPr>
                  <w:tcW w:w="4254" w:type="dxa"/>
                </w:tcPr>
                <w:p w14:paraId="201A347F" w14:textId="2E03CA2F" w:rsidR="005401B8" w:rsidRDefault="005401B8" w:rsidP="00FA45F7">
                  <w:pPr>
                    <w:pStyle w:val="TipText"/>
                  </w:pPr>
                  <w:r>
                    <w:t>Exploratory Testing</w:t>
                  </w:r>
                </w:p>
              </w:tc>
              <w:tc>
                <w:tcPr>
                  <w:tcW w:w="4254" w:type="dxa"/>
                </w:tcPr>
                <w:p w14:paraId="285C9CFE" w14:textId="5B2472B0" w:rsidR="005401B8" w:rsidRDefault="005401B8" w:rsidP="00FA45F7">
                  <w:pPr>
                    <w:pStyle w:val="TipText"/>
                  </w:pPr>
                  <w:r>
                    <w:t>User-friendly and readable messages</w:t>
                  </w:r>
                </w:p>
              </w:tc>
            </w:tr>
            <w:tr w:rsidR="005401B8" w14:paraId="7465F724" w14:textId="77777777" w:rsidTr="00FA45F7">
              <w:tc>
                <w:tcPr>
                  <w:tcW w:w="4253" w:type="dxa"/>
                </w:tcPr>
                <w:p w14:paraId="529DD718" w14:textId="54B09E0A" w:rsidR="005401B8" w:rsidRDefault="005401B8" w:rsidP="00FA45F7">
                  <w:pPr>
                    <w:pStyle w:val="TipText"/>
                  </w:pPr>
                  <w:r>
                    <w:t>Buttons &amp; Icons</w:t>
                  </w:r>
                </w:p>
              </w:tc>
              <w:tc>
                <w:tcPr>
                  <w:tcW w:w="4254" w:type="dxa"/>
                </w:tcPr>
                <w:p w14:paraId="0C519B46" w14:textId="305F1FA8" w:rsidR="005401B8" w:rsidRDefault="005401B8" w:rsidP="00FA45F7">
                  <w:pPr>
                    <w:pStyle w:val="TipText"/>
                  </w:pPr>
                  <w:r>
                    <w:t>Visual Review</w:t>
                  </w:r>
                </w:p>
              </w:tc>
              <w:tc>
                <w:tcPr>
                  <w:tcW w:w="4254" w:type="dxa"/>
                </w:tcPr>
                <w:p w14:paraId="31BE80F5" w14:textId="41862723" w:rsidR="005401B8" w:rsidRDefault="005401B8" w:rsidP="00FA45F7">
                  <w:pPr>
                    <w:pStyle w:val="TipText"/>
                  </w:pPr>
                  <w:r>
                    <w:t>Clear and intuitive actions</w:t>
                  </w:r>
                </w:p>
              </w:tc>
            </w:tr>
            <w:tr w:rsidR="005401B8" w14:paraId="6E4ED719" w14:textId="77777777" w:rsidTr="00FA45F7">
              <w:tc>
                <w:tcPr>
                  <w:tcW w:w="4253" w:type="dxa"/>
                </w:tcPr>
                <w:p w14:paraId="3CE24639" w14:textId="4511E6F4" w:rsidR="005401B8" w:rsidRDefault="005401B8" w:rsidP="00FA45F7">
                  <w:pPr>
                    <w:pStyle w:val="TipText"/>
                  </w:pPr>
                  <w:r>
                    <w:t>Overall User Experience</w:t>
                  </w:r>
                </w:p>
              </w:tc>
              <w:tc>
                <w:tcPr>
                  <w:tcW w:w="4254" w:type="dxa"/>
                </w:tcPr>
                <w:p w14:paraId="4FACC343" w14:textId="5CB89AD1" w:rsidR="005401B8" w:rsidRDefault="005401B8" w:rsidP="00FA45F7">
                  <w:pPr>
                    <w:pStyle w:val="TipText"/>
                  </w:pPr>
                  <w:r>
                    <w:t>Exploratory Testing</w:t>
                  </w:r>
                </w:p>
              </w:tc>
              <w:tc>
                <w:tcPr>
                  <w:tcW w:w="4254" w:type="dxa"/>
                </w:tcPr>
                <w:p w14:paraId="31CBB0EA" w14:textId="17A81F66" w:rsidR="005401B8" w:rsidRDefault="005401B8" w:rsidP="00FA45F7">
                  <w:pPr>
                    <w:pStyle w:val="TipText"/>
                  </w:pPr>
                  <w:r>
                    <w:t>Smooth and simple workflow</w:t>
                  </w:r>
                </w:p>
              </w:tc>
            </w:tr>
          </w:tbl>
          <w:p w14:paraId="281D224C" w14:textId="77777777" w:rsidR="00747F13" w:rsidRDefault="00747F13" w:rsidP="00FA45F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5B13F5" w14:textId="77777777" w:rsidR="00747F13" w:rsidRDefault="00747F13" w:rsidP="006D4683"/>
    <w:p w14:paraId="6AA2B50D" w14:textId="226D25FF" w:rsidR="002575B5" w:rsidRDefault="002575B5" w:rsidP="002575B5">
      <w:pPr>
        <w:pStyle w:val="Heading1"/>
      </w:pPr>
      <w:bookmarkStart w:id="18" w:name="_Toc222345817"/>
      <w:r>
        <w:t>Test Deliverables</w:t>
      </w:r>
      <w:bookmarkEnd w:id="18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2575B5" w14:paraId="407C2CCB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7F08A203" w14:textId="77777777" w:rsidR="002575B5" w:rsidRDefault="002575B5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CF507E" wp14:editId="0A4FEF6F">
                      <wp:extent cx="228600" cy="228600"/>
                      <wp:effectExtent l="0" t="0" r="0" b="0"/>
                      <wp:docPr id="121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2" name="Oval 1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748ED1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">
                      <v:oval id="Oval 122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711365E3" w14:textId="77777777" w:rsidR="002575B5" w:rsidRDefault="002575B5" w:rsidP="002575B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2552"/>
              <w:gridCol w:w="2552"/>
              <w:gridCol w:w="2552"/>
              <w:gridCol w:w="2553"/>
            </w:tblGrid>
            <w:tr w:rsidR="002575B5" w14:paraId="5EDB7670" w14:textId="77777777" w:rsidTr="002575B5">
              <w:tc>
                <w:tcPr>
                  <w:tcW w:w="2552" w:type="dxa"/>
                </w:tcPr>
                <w:p w14:paraId="3A90233C" w14:textId="42781CBB" w:rsidR="002575B5" w:rsidRPr="0011119A" w:rsidRDefault="002575B5" w:rsidP="002575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Item</w:t>
                  </w:r>
                </w:p>
              </w:tc>
              <w:tc>
                <w:tcPr>
                  <w:tcW w:w="2552" w:type="dxa"/>
                </w:tcPr>
                <w:p w14:paraId="46A47E87" w14:textId="623DC4C0" w:rsidR="002575B5" w:rsidRPr="0011119A" w:rsidRDefault="002575B5" w:rsidP="002575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Location</w:t>
                  </w:r>
                </w:p>
              </w:tc>
              <w:tc>
                <w:tcPr>
                  <w:tcW w:w="2552" w:type="dxa"/>
                </w:tcPr>
                <w:p w14:paraId="2F96D0B1" w14:textId="01029910" w:rsidR="002575B5" w:rsidRPr="0011119A" w:rsidRDefault="002575B5" w:rsidP="002575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Responsibility</w:t>
                  </w:r>
                </w:p>
              </w:tc>
              <w:tc>
                <w:tcPr>
                  <w:tcW w:w="2552" w:type="dxa"/>
                </w:tcPr>
                <w:p w14:paraId="47D0F35D" w14:textId="26B44850" w:rsidR="002575B5" w:rsidRPr="0011119A" w:rsidRDefault="002575B5" w:rsidP="002575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Reviewer</w:t>
                  </w:r>
                </w:p>
              </w:tc>
              <w:tc>
                <w:tcPr>
                  <w:tcW w:w="2553" w:type="dxa"/>
                </w:tcPr>
                <w:p w14:paraId="36150131" w14:textId="12620C16" w:rsidR="002575B5" w:rsidRPr="0011119A" w:rsidRDefault="002575B5" w:rsidP="002575B5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Remarks</w:t>
                  </w:r>
                </w:p>
              </w:tc>
            </w:tr>
            <w:tr w:rsidR="002575B5" w14:paraId="532EC45F" w14:textId="77777777" w:rsidTr="002575B5">
              <w:tc>
                <w:tcPr>
                  <w:tcW w:w="2552" w:type="dxa"/>
                </w:tcPr>
                <w:p w14:paraId="245B8506" w14:textId="35A7279F" w:rsidR="002575B5" w:rsidRDefault="00AF38D1" w:rsidP="00AF38D1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Test Plan</w:t>
                  </w:r>
                </w:p>
              </w:tc>
              <w:tc>
                <w:tcPr>
                  <w:tcW w:w="2552" w:type="dxa"/>
                </w:tcPr>
                <w:p w14:paraId="660B04F4" w14:textId="0D9119E8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Word Document</w:t>
                  </w:r>
                </w:p>
              </w:tc>
              <w:tc>
                <w:tcPr>
                  <w:tcW w:w="2552" w:type="dxa"/>
                </w:tcPr>
                <w:p w14:paraId="4FC9F34F" w14:textId="3391D362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Engineer</w:t>
                  </w:r>
                </w:p>
              </w:tc>
              <w:tc>
                <w:tcPr>
                  <w:tcW w:w="2552" w:type="dxa"/>
                </w:tcPr>
                <w:p w14:paraId="11880268" w14:textId="6CCB31F4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Lead</w:t>
                  </w:r>
                </w:p>
              </w:tc>
              <w:tc>
                <w:tcPr>
                  <w:tcW w:w="2553" w:type="dxa"/>
                </w:tcPr>
                <w:p w14:paraId="29D1080E" w14:textId="77777777" w:rsidR="002575B5" w:rsidRDefault="002575B5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2575B5" w14:paraId="3F020AE6" w14:textId="77777777" w:rsidTr="002575B5">
              <w:tc>
                <w:tcPr>
                  <w:tcW w:w="2552" w:type="dxa"/>
                </w:tcPr>
                <w:p w14:paraId="44304EB2" w14:textId="4C0811C5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Test Cases</w:t>
                  </w:r>
                </w:p>
              </w:tc>
              <w:tc>
                <w:tcPr>
                  <w:tcW w:w="2552" w:type="dxa"/>
                </w:tcPr>
                <w:p w14:paraId="0C47E8DF" w14:textId="4A20B835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Google Sheet</w:t>
                  </w:r>
                </w:p>
              </w:tc>
              <w:tc>
                <w:tcPr>
                  <w:tcW w:w="2552" w:type="dxa"/>
                </w:tcPr>
                <w:p w14:paraId="3DBD5D32" w14:textId="526AC15D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Engineer</w:t>
                  </w:r>
                </w:p>
              </w:tc>
              <w:tc>
                <w:tcPr>
                  <w:tcW w:w="2552" w:type="dxa"/>
                </w:tcPr>
                <w:p w14:paraId="24AD2B1F" w14:textId="4B7B7DB7" w:rsidR="002575B5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Lead</w:t>
                  </w:r>
                </w:p>
              </w:tc>
              <w:tc>
                <w:tcPr>
                  <w:tcW w:w="2553" w:type="dxa"/>
                </w:tcPr>
                <w:p w14:paraId="225C0394" w14:textId="77777777" w:rsidR="002575B5" w:rsidRDefault="002575B5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AF38D1" w14:paraId="01526CA4" w14:textId="77777777" w:rsidTr="002575B5">
              <w:tc>
                <w:tcPr>
                  <w:tcW w:w="2552" w:type="dxa"/>
                </w:tcPr>
                <w:p w14:paraId="7B6D8A64" w14:textId="3C97193E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Bug Reports</w:t>
                  </w:r>
                </w:p>
              </w:tc>
              <w:tc>
                <w:tcPr>
                  <w:tcW w:w="2552" w:type="dxa"/>
                </w:tcPr>
                <w:p w14:paraId="34630B6D" w14:textId="7E2C1AE9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Jira</w:t>
                  </w:r>
                </w:p>
              </w:tc>
              <w:tc>
                <w:tcPr>
                  <w:tcW w:w="2552" w:type="dxa"/>
                </w:tcPr>
                <w:p w14:paraId="56BA1A0E" w14:textId="737DF9EB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Engineer</w:t>
                  </w:r>
                </w:p>
              </w:tc>
              <w:tc>
                <w:tcPr>
                  <w:tcW w:w="2552" w:type="dxa"/>
                </w:tcPr>
                <w:p w14:paraId="3C867389" w14:textId="1F6188D3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Lead</w:t>
                  </w:r>
                </w:p>
              </w:tc>
              <w:tc>
                <w:tcPr>
                  <w:tcW w:w="2553" w:type="dxa"/>
                </w:tcPr>
                <w:p w14:paraId="0D0B308E" w14:textId="77777777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AF38D1" w14:paraId="5D1329EF" w14:textId="77777777" w:rsidTr="002575B5">
              <w:tc>
                <w:tcPr>
                  <w:tcW w:w="2552" w:type="dxa"/>
                </w:tcPr>
                <w:p w14:paraId="2DF0736B" w14:textId="4BF33CB7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lastRenderedPageBreak/>
                    <w:t>Test Summary</w:t>
                  </w:r>
                </w:p>
              </w:tc>
              <w:tc>
                <w:tcPr>
                  <w:tcW w:w="2552" w:type="dxa"/>
                </w:tcPr>
                <w:p w14:paraId="7C889866" w14:textId="4254D8C4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Word Document</w:t>
                  </w:r>
                </w:p>
              </w:tc>
              <w:tc>
                <w:tcPr>
                  <w:tcW w:w="2552" w:type="dxa"/>
                </w:tcPr>
                <w:p w14:paraId="1F4B7AAA" w14:textId="73E0F848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Engineer</w:t>
                  </w:r>
                </w:p>
              </w:tc>
              <w:tc>
                <w:tcPr>
                  <w:tcW w:w="2552" w:type="dxa"/>
                </w:tcPr>
                <w:p w14:paraId="2DAD9E1B" w14:textId="3ABB5FD6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Lead</w:t>
                  </w:r>
                </w:p>
              </w:tc>
              <w:tc>
                <w:tcPr>
                  <w:tcW w:w="2553" w:type="dxa"/>
                </w:tcPr>
                <w:p w14:paraId="78973D2F" w14:textId="77777777" w:rsidR="00AF38D1" w:rsidRDefault="00AF38D1" w:rsidP="002575B5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</w:tbl>
          <w:p w14:paraId="4110E709" w14:textId="2BF1A9FF" w:rsidR="002575B5" w:rsidRPr="00E15171" w:rsidRDefault="002575B5" w:rsidP="002575B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1284C9" w14:textId="33D5BEC1" w:rsidR="002575B5" w:rsidRDefault="002575B5" w:rsidP="006D4683"/>
    <w:p w14:paraId="4149C293" w14:textId="77777777" w:rsidR="006524C7" w:rsidRDefault="006524C7" w:rsidP="006D4683"/>
    <w:p w14:paraId="7D671C3F" w14:textId="606A138B" w:rsidR="002575B5" w:rsidRDefault="002575B5" w:rsidP="002575B5">
      <w:pPr>
        <w:pStyle w:val="Heading1"/>
      </w:pPr>
      <w:bookmarkStart w:id="19" w:name="_Toc222345818"/>
      <w:r>
        <w:t>Test Environment</w:t>
      </w:r>
      <w:bookmarkEnd w:id="19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2575B5" w14:paraId="26D56AD4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77B3A3FB" w14:textId="77777777" w:rsidR="002575B5" w:rsidRDefault="002575B5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700042" wp14:editId="37C6DB7D">
                      <wp:extent cx="228600" cy="228600"/>
                      <wp:effectExtent l="0" t="0" r="0" b="0"/>
                      <wp:docPr id="124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5" name="Oval 12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49A16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">
                      <v:oval id="Oval 125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1A6C134" w14:textId="0F075FAA" w:rsidR="002575B5" w:rsidRDefault="002575B5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4ECCD2" w14:textId="77777777" w:rsidR="002575B5" w:rsidRDefault="002575B5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2552"/>
              <w:gridCol w:w="2553"/>
            </w:tblGrid>
            <w:tr w:rsidR="002575B5" w14:paraId="3011FA5E" w14:textId="77777777" w:rsidTr="004F75BF">
              <w:tc>
                <w:tcPr>
                  <w:tcW w:w="2552" w:type="dxa"/>
                </w:tcPr>
                <w:p w14:paraId="2B146178" w14:textId="77777777" w:rsidR="002575B5" w:rsidRPr="0011119A" w:rsidRDefault="002575B5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Item</w:t>
                  </w:r>
                </w:p>
              </w:tc>
              <w:tc>
                <w:tcPr>
                  <w:tcW w:w="2552" w:type="dxa"/>
                </w:tcPr>
                <w:p w14:paraId="47EBEF84" w14:textId="5A59C116" w:rsidR="002575B5" w:rsidRPr="0011119A" w:rsidRDefault="002575B5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Description</w:t>
                  </w:r>
                </w:p>
              </w:tc>
              <w:tc>
                <w:tcPr>
                  <w:tcW w:w="2553" w:type="dxa"/>
                </w:tcPr>
                <w:p w14:paraId="10C35148" w14:textId="77777777" w:rsidR="002575B5" w:rsidRPr="0011119A" w:rsidRDefault="002575B5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Remarks</w:t>
                  </w:r>
                </w:p>
              </w:tc>
            </w:tr>
            <w:tr w:rsidR="002575B5" w14:paraId="3DF5E628" w14:textId="77777777" w:rsidTr="004F75BF">
              <w:tc>
                <w:tcPr>
                  <w:tcW w:w="2552" w:type="dxa"/>
                </w:tcPr>
                <w:p w14:paraId="3CBEBF5E" w14:textId="0EFADACD" w:rsidR="002575B5" w:rsidRDefault="002575B5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CPU</w:t>
                  </w:r>
                </w:p>
              </w:tc>
              <w:tc>
                <w:tcPr>
                  <w:tcW w:w="2552" w:type="dxa"/>
                </w:tcPr>
                <w:p w14:paraId="7CC03D1B" w14:textId="002F7FA2" w:rsidR="002575B5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486156">
                    <w:rPr>
                      <w:color w:val="404040" w:themeColor="text1" w:themeTint="BF"/>
                    </w:rPr>
                    <w:t>Intel Core i7-10700K (8 cores, 16 threads, 3.8GHz base clock, 5.1GHz turbo boost)</w:t>
                  </w:r>
                </w:p>
              </w:tc>
              <w:tc>
                <w:tcPr>
                  <w:tcW w:w="2553" w:type="dxa"/>
                </w:tcPr>
                <w:p w14:paraId="0645C727" w14:textId="15D01AD1" w:rsidR="002575B5" w:rsidRDefault="002575B5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2575B5" w14:paraId="7CC12E12" w14:textId="77777777" w:rsidTr="004F75BF">
              <w:tc>
                <w:tcPr>
                  <w:tcW w:w="2552" w:type="dxa"/>
                </w:tcPr>
                <w:p w14:paraId="1D8B4ED8" w14:textId="0A1D0186" w:rsidR="002575B5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RAM (Memory)</w:t>
                  </w:r>
                </w:p>
              </w:tc>
              <w:tc>
                <w:tcPr>
                  <w:tcW w:w="2552" w:type="dxa"/>
                </w:tcPr>
                <w:p w14:paraId="045C84CC" w14:textId="7B1E71D8" w:rsidR="002575B5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486156">
                    <w:rPr>
                      <w:color w:val="404040" w:themeColor="text1" w:themeTint="BF"/>
                    </w:rPr>
                    <w:t>16GB DDR4 RAM (3200MHz)</w:t>
                  </w:r>
                </w:p>
              </w:tc>
              <w:tc>
                <w:tcPr>
                  <w:tcW w:w="2553" w:type="dxa"/>
                </w:tcPr>
                <w:p w14:paraId="176AF18B" w14:textId="77777777" w:rsidR="002575B5" w:rsidRDefault="002575B5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486156" w14:paraId="28AE7B28" w14:textId="77777777" w:rsidTr="004F75BF">
              <w:tc>
                <w:tcPr>
                  <w:tcW w:w="2552" w:type="dxa"/>
                </w:tcPr>
                <w:p w14:paraId="1AC60F9C" w14:textId="05D5B57D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System Type</w:t>
                  </w:r>
                </w:p>
              </w:tc>
              <w:tc>
                <w:tcPr>
                  <w:tcW w:w="2552" w:type="dxa"/>
                </w:tcPr>
                <w:p w14:paraId="3B51953C" w14:textId="68DED5F2" w:rsidR="00486156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64-bit OS, x64 based processor</w:t>
                  </w:r>
                </w:p>
              </w:tc>
              <w:tc>
                <w:tcPr>
                  <w:tcW w:w="2553" w:type="dxa"/>
                </w:tcPr>
                <w:p w14:paraId="43D6F62A" w14:textId="77777777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486156" w14:paraId="03B80B9D" w14:textId="77777777" w:rsidTr="004F75BF">
              <w:tc>
                <w:tcPr>
                  <w:tcW w:w="2552" w:type="dxa"/>
                </w:tcPr>
                <w:p w14:paraId="169337FF" w14:textId="278DA4FC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Browser Name and Version</w:t>
                  </w:r>
                </w:p>
              </w:tc>
              <w:tc>
                <w:tcPr>
                  <w:tcW w:w="2552" w:type="dxa"/>
                </w:tcPr>
                <w:p w14:paraId="28D7FB11" w14:textId="324F2AF4" w:rsidR="00486156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58724D">
                    <w:rPr>
                      <w:color w:val="404040" w:themeColor="text1" w:themeTint="BF"/>
                    </w:rPr>
                    <w:t xml:space="preserve">Google Chrome </w:t>
                  </w:r>
                  <w:r w:rsidR="006524C7">
                    <w:rPr>
                      <w:color w:val="404040" w:themeColor="text1" w:themeTint="BF"/>
                    </w:rPr>
                    <w:t>(latest version)</w:t>
                  </w:r>
                </w:p>
              </w:tc>
              <w:tc>
                <w:tcPr>
                  <w:tcW w:w="2553" w:type="dxa"/>
                </w:tcPr>
                <w:p w14:paraId="00C79552" w14:textId="77777777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486156" w14:paraId="5F46DAEF" w14:textId="77777777" w:rsidTr="004F75BF">
              <w:tc>
                <w:tcPr>
                  <w:tcW w:w="2552" w:type="dxa"/>
                </w:tcPr>
                <w:p w14:paraId="21D0B13E" w14:textId="683B8303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Network Environment</w:t>
                  </w:r>
                </w:p>
              </w:tc>
              <w:tc>
                <w:tcPr>
                  <w:tcW w:w="2552" w:type="dxa"/>
                </w:tcPr>
                <w:p w14:paraId="5E2C48E6" w14:textId="140F85AA" w:rsidR="00486156" w:rsidRDefault="0058724D" w:rsidP="0058724D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58724D">
                    <w:rPr>
                      <w:color w:val="404040" w:themeColor="text1" w:themeTint="BF"/>
                    </w:rPr>
                    <w:t>High-speed LAN (Local Area Network)</w:t>
                  </w:r>
                  <w:r>
                    <w:rPr>
                      <w:color w:val="404040" w:themeColor="text1" w:themeTint="BF"/>
                    </w:rPr>
                    <w:t xml:space="preserve">, </w:t>
                  </w:r>
                  <w:r w:rsidRPr="0058724D">
                    <w:rPr>
                      <w:color w:val="404040" w:themeColor="text1" w:themeTint="BF"/>
                    </w:rPr>
                    <w:t>4G Mobile Network</w:t>
                  </w:r>
                </w:p>
              </w:tc>
              <w:tc>
                <w:tcPr>
                  <w:tcW w:w="2553" w:type="dxa"/>
                </w:tcPr>
                <w:p w14:paraId="63F5944B" w14:textId="77777777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486156" w14:paraId="21642F80" w14:textId="77777777" w:rsidTr="004F75BF">
              <w:tc>
                <w:tcPr>
                  <w:tcW w:w="2552" w:type="dxa"/>
                </w:tcPr>
                <w:p w14:paraId="49A4DF74" w14:textId="2E0F1710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OS Name and Version</w:t>
                  </w:r>
                </w:p>
              </w:tc>
              <w:tc>
                <w:tcPr>
                  <w:tcW w:w="2552" w:type="dxa"/>
                </w:tcPr>
                <w:p w14:paraId="551D4832" w14:textId="5B685F0E" w:rsidR="00486156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58724D">
                    <w:rPr>
                      <w:color w:val="404040" w:themeColor="text1" w:themeTint="BF"/>
                    </w:rPr>
                    <w:t xml:space="preserve">Windows </w:t>
                  </w:r>
                  <w:r w:rsidR="006524C7">
                    <w:rPr>
                      <w:color w:val="404040" w:themeColor="text1" w:themeTint="BF"/>
                    </w:rPr>
                    <w:t>11</w:t>
                  </w:r>
                  <w:r w:rsidRPr="0058724D">
                    <w:rPr>
                      <w:color w:val="404040" w:themeColor="text1" w:themeTint="BF"/>
                    </w:rPr>
                    <w:t xml:space="preserve"> Pro (</w:t>
                  </w:r>
                  <w:r w:rsidR="006524C7">
                    <w:rPr>
                      <w:color w:val="404040" w:themeColor="text1" w:themeTint="BF"/>
                    </w:rPr>
                    <w:t>64-bit)</w:t>
                  </w:r>
                </w:p>
              </w:tc>
              <w:tc>
                <w:tcPr>
                  <w:tcW w:w="2553" w:type="dxa"/>
                </w:tcPr>
                <w:p w14:paraId="5F6784F2" w14:textId="77777777" w:rsidR="00486156" w:rsidRDefault="00486156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</w:tbl>
          <w:p w14:paraId="1A115ACF" w14:textId="77777777" w:rsidR="002575B5" w:rsidRPr="00E15171" w:rsidRDefault="002575B5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442E6F" w14:textId="3FAF343A" w:rsidR="0058724D" w:rsidRDefault="0058724D" w:rsidP="006D4683"/>
    <w:p w14:paraId="64847F27" w14:textId="1E5E041B" w:rsidR="0058724D" w:rsidRDefault="0058724D" w:rsidP="0058724D">
      <w:pPr>
        <w:pStyle w:val="Heading1"/>
      </w:pPr>
      <w:bookmarkStart w:id="20" w:name="_Toc222345819"/>
      <w:r>
        <w:t>Tools</w:t>
      </w:r>
      <w:bookmarkEnd w:id="20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58724D" w14:paraId="489EEC31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A0EF899" w14:textId="77777777" w:rsidR="0058724D" w:rsidRDefault="0058724D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D7F450" wp14:editId="5EC452BD">
                      <wp:extent cx="228600" cy="228600"/>
                      <wp:effectExtent l="0" t="0" r="0" b="0"/>
                      <wp:docPr id="130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31" name="Oval 13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E6B317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">
                      <v:oval id="Oval 13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3B63E1F8" w14:textId="26BEE448" w:rsidR="0058724D" w:rsidRDefault="0058724D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Pr="0058724D">
              <w:t>List the testing tools, version control tools, and test management tools to be used</w:t>
            </w:r>
            <w:r w:rsidRPr="002575B5">
              <w:t>.</w:t>
            </w:r>
            <w:r>
              <w:t>]</w:t>
            </w:r>
          </w:p>
          <w:p w14:paraId="01E0BF83" w14:textId="77777777" w:rsidR="0058724D" w:rsidRDefault="0058724D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2552"/>
              <w:gridCol w:w="2553"/>
            </w:tblGrid>
            <w:tr w:rsidR="0058724D" w14:paraId="79AFDAC4" w14:textId="77777777" w:rsidTr="004F75BF">
              <w:tc>
                <w:tcPr>
                  <w:tcW w:w="2552" w:type="dxa"/>
                </w:tcPr>
                <w:p w14:paraId="261FC4F5" w14:textId="0F2A0650" w:rsidR="0058724D" w:rsidRPr="0011119A" w:rsidRDefault="0058724D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Tool</w:t>
                  </w:r>
                </w:p>
              </w:tc>
              <w:tc>
                <w:tcPr>
                  <w:tcW w:w="2552" w:type="dxa"/>
                </w:tcPr>
                <w:p w14:paraId="2BD39F9C" w14:textId="6E15F075" w:rsidR="0058724D" w:rsidRPr="0011119A" w:rsidRDefault="0058724D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Purpose</w:t>
                  </w:r>
                </w:p>
              </w:tc>
              <w:tc>
                <w:tcPr>
                  <w:tcW w:w="2553" w:type="dxa"/>
                </w:tcPr>
                <w:p w14:paraId="586A1B8D" w14:textId="77777777" w:rsidR="0058724D" w:rsidRPr="0011119A" w:rsidRDefault="0058724D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 w:rsidRPr="0011119A">
                    <w:rPr>
                      <w:b/>
                      <w:bCs/>
                      <w:color w:val="404040" w:themeColor="text1" w:themeTint="BF"/>
                    </w:rPr>
                    <w:t>Remarks</w:t>
                  </w:r>
                </w:p>
              </w:tc>
            </w:tr>
            <w:tr w:rsidR="0058724D" w14:paraId="5A2EFD9F" w14:textId="77777777" w:rsidTr="004F75BF">
              <w:tc>
                <w:tcPr>
                  <w:tcW w:w="2552" w:type="dxa"/>
                </w:tcPr>
                <w:p w14:paraId="6A689CA4" w14:textId="2C7BC73F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MS Office Word</w:t>
                  </w:r>
                </w:p>
              </w:tc>
              <w:tc>
                <w:tcPr>
                  <w:tcW w:w="2552" w:type="dxa"/>
                </w:tcPr>
                <w:p w14:paraId="4A4E4121" w14:textId="0A909E0F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Preparing Test Plan.</w:t>
                  </w:r>
                </w:p>
              </w:tc>
              <w:tc>
                <w:tcPr>
                  <w:tcW w:w="2553" w:type="dxa"/>
                </w:tcPr>
                <w:p w14:paraId="18BE5E29" w14:textId="4ED9FEB1" w:rsidR="0058724D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Documentation</w:t>
                  </w:r>
                </w:p>
              </w:tc>
            </w:tr>
            <w:tr w:rsidR="0058724D" w14:paraId="35A28DFB" w14:textId="77777777" w:rsidTr="004F75BF">
              <w:tc>
                <w:tcPr>
                  <w:tcW w:w="2552" w:type="dxa"/>
                </w:tcPr>
                <w:p w14:paraId="57C4957A" w14:textId="2C4B66E4" w:rsidR="0058724D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Google Sheet</w:t>
                  </w:r>
                </w:p>
              </w:tc>
              <w:tc>
                <w:tcPr>
                  <w:tcW w:w="2552" w:type="dxa"/>
                </w:tcPr>
                <w:p w14:paraId="2BA7458F" w14:textId="51103868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Preparing Test Cases and QA Status</w:t>
                  </w:r>
                </w:p>
              </w:tc>
              <w:tc>
                <w:tcPr>
                  <w:tcW w:w="2553" w:type="dxa"/>
                </w:tcPr>
                <w:p w14:paraId="0D3E99E5" w14:textId="665ECCB5" w:rsidR="0058724D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Documentation</w:t>
                  </w:r>
                </w:p>
              </w:tc>
            </w:tr>
            <w:tr w:rsidR="0058724D" w14:paraId="17BD675E" w14:textId="77777777" w:rsidTr="004F75BF">
              <w:tc>
                <w:tcPr>
                  <w:tcW w:w="2552" w:type="dxa"/>
                </w:tcPr>
                <w:p w14:paraId="655BDBE1" w14:textId="75488CBF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Jira</w:t>
                  </w:r>
                </w:p>
              </w:tc>
              <w:tc>
                <w:tcPr>
                  <w:tcW w:w="2552" w:type="dxa"/>
                </w:tcPr>
                <w:p w14:paraId="100F2CB8" w14:textId="4340D19E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Logging Requests and Defects</w:t>
                  </w:r>
                </w:p>
              </w:tc>
              <w:tc>
                <w:tcPr>
                  <w:tcW w:w="2553" w:type="dxa"/>
                </w:tcPr>
                <w:p w14:paraId="31334A7D" w14:textId="77777777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B4085B" w14:paraId="633C9D99" w14:textId="77777777" w:rsidTr="004F75BF">
              <w:tc>
                <w:tcPr>
                  <w:tcW w:w="2552" w:type="dxa"/>
                </w:tcPr>
                <w:p w14:paraId="75A7DE16" w14:textId="5E38C9D6" w:rsidR="00B4085B" w:rsidRDefault="00B4085B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JMeter</w:t>
                  </w:r>
                </w:p>
              </w:tc>
              <w:tc>
                <w:tcPr>
                  <w:tcW w:w="2552" w:type="dxa"/>
                </w:tcPr>
                <w:p w14:paraId="43FFE1EF" w14:textId="5C2681C9" w:rsidR="00B4085B" w:rsidRDefault="00B4085B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Functional testing, Performance testing</w:t>
                  </w:r>
                </w:p>
              </w:tc>
              <w:tc>
                <w:tcPr>
                  <w:tcW w:w="2553" w:type="dxa"/>
                </w:tcPr>
                <w:p w14:paraId="4A8B760D" w14:textId="77777777" w:rsidR="00B4085B" w:rsidRDefault="00B4085B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</w:tr>
            <w:tr w:rsidR="0058724D" w14:paraId="5696DB6D" w14:textId="77777777" w:rsidTr="004F75BF">
              <w:tc>
                <w:tcPr>
                  <w:tcW w:w="2552" w:type="dxa"/>
                </w:tcPr>
                <w:p w14:paraId="5CC55028" w14:textId="58DB3EF7" w:rsidR="0058724D" w:rsidRDefault="0058724D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Google Chrome (latest version)</w:t>
                  </w:r>
                </w:p>
              </w:tc>
              <w:tc>
                <w:tcPr>
                  <w:tcW w:w="2552" w:type="dxa"/>
                </w:tcPr>
                <w:p w14:paraId="18A0F988" w14:textId="2895E7EF" w:rsidR="0058724D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Application </w:t>
                  </w:r>
                  <w:r w:rsidR="0058724D">
                    <w:rPr>
                      <w:color w:val="404040" w:themeColor="text1" w:themeTint="BF"/>
                    </w:rPr>
                    <w:t>Testing</w:t>
                  </w:r>
                </w:p>
              </w:tc>
              <w:tc>
                <w:tcPr>
                  <w:tcW w:w="2553" w:type="dxa"/>
                </w:tcPr>
                <w:p w14:paraId="72919891" w14:textId="0CEFF245" w:rsidR="0058724D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Latest version</w:t>
                  </w:r>
                </w:p>
              </w:tc>
            </w:tr>
          </w:tbl>
          <w:p w14:paraId="382D9AF8" w14:textId="77777777" w:rsidR="0058724D" w:rsidRPr="00E15171" w:rsidRDefault="0058724D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736BFD" w14:textId="4C4DE13F" w:rsidR="0058724D" w:rsidRDefault="0058724D" w:rsidP="006D4683"/>
    <w:p w14:paraId="01DE810B" w14:textId="24C388E1" w:rsidR="00B4085B" w:rsidRDefault="002B1C85" w:rsidP="00B4085B">
      <w:pPr>
        <w:pStyle w:val="Heading1"/>
      </w:pPr>
      <w:bookmarkStart w:id="21" w:name="_Toc222345820"/>
      <w:r>
        <w:t>Approvals</w:t>
      </w:r>
      <w:bookmarkEnd w:id="21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B4085B" w14:paraId="3B37AE00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5009436F" w14:textId="77777777" w:rsidR="00B4085B" w:rsidRDefault="00B4085B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416807" wp14:editId="6240BB31">
                      <wp:extent cx="228600" cy="228600"/>
                      <wp:effectExtent l="0" t="0" r="0" b="0"/>
                      <wp:docPr id="133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34" name="Oval 13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42CAE5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">
                      <v:oval id="Oval 134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440A404" w14:textId="2DDA6770" w:rsidR="00B4085B" w:rsidRDefault="00B4085B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8"/>
              <w:gridCol w:w="1989"/>
              <w:gridCol w:w="2061"/>
              <w:gridCol w:w="2398"/>
              <w:gridCol w:w="1850"/>
              <w:gridCol w:w="2265"/>
            </w:tblGrid>
            <w:tr w:rsidR="00F25AFA" w14:paraId="16754BB5" w14:textId="77777777" w:rsidTr="00F25AFA">
              <w:tc>
                <w:tcPr>
                  <w:tcW w:w="2198" w:type="dxa"/>
                </w:tcPr>
                <w:p w14:paraId="751A0696" w14:textId="2B1C7E9F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Version</w:t>
                  </w:r>
                </w:p>
              </w:tc>
              <w:tc>
                <w:tcPr>
                  <w:tcW w:w="1989" w:type="dxa"/>
                </w:tcPr>
                <w:p w14:paraId="3B855A13" w14:textId="206EEA9F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Author</w:t>
                  </w:r>
                </w:p>
              </w:tc>
              <w:tc>
                <w:tcPr>
                  <w:tcW w:w="2061" w:type="dxa"/>
                </w:tcPr>
                <w:p w14:paraId="276CF61A" w14:textId="7DFD5BCA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Reviewed By</w:t>
                  </w:r>
                </w:p>
              </w:tc>
              <w:tc>
                <w:tcPr>
                  <w:tcW w:w="2398" w:type="dxa"/>
                </w:tcPr>
                <w:p w14:paraId="027B9A77" w14:textId="5D91A2CA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Approved By</w:t>
                  </w:r>
                </w:p>
              </w:tc>
              <w:tc>
                <w:tcPr>
                  <w:tcW w:w="1850" w:type="dxa"/>
                </w:tcPr>
                <w:p w14:paraId="51454488" w14:textId="7EA16F36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Comments</w:t>
                  </w:r>
                </w:p>
              </w:tc>
              <w:tc>
                <w:tcPr>
                  <w:tcW w:w="2265" w:type="dxa"/>
                </w:tcPr>
                <w:p w14:paraId="5AE175E9" w14:textId="2CA6F37B" w:rsidR="00F25AFA" w:rsidRPr="0011119A" w:rsidRDefault="00F25AFA" w:rsidP="004F75BF">
                  <w:pPr>
                    <w:pStyle w:val="TipText"/>
                    <w:rPr>
                      <w:b/>
                      <w:bCs/>
                      <w:color w:val="404040" w:themeColor="text1" w:themeTint="BF"/>
                    </w:rPr>
                  </w:pPr>
                  <w:r>
                    <w:rPr>
                      <w:b/>
                      <w:bCs/>
                      <w:color w:val="404040" w:themeColor="text1" w:themeTint="BF"/>
                    </w:rPr>
                    <w:t>Approval Date</w:t>
                  </w:r>
                </w:p>
              </w:tc>
            </w:tr>
            <w:tr w:rsidR="00F25AFA" w14:paraId="4D30EECF" w14:textId="77777777" w:rsidTr="00F25AFA">
              <w:tc>
                <w:tcPr>
                  <w:tcW w:w="2198" w:type="dxa"/>
                </w:tcPr>
                <w:p w14:paraId="2CE623FD" w14:textId="60C339B5" w:rsidR="00F25AFA" w:rsidRDefault="00F25AFA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lastRenderedPageBreak/>
                    <w:t>1.0</w:t>
                  </w:r>
                </w:p>
              </w:tc>
              <w:tc>
                <w:tcPr>
                  <w:tcW w:w="1989" w:type="dxa"/>
                </w:tcPr>
                <w:p w14:paraId="1A96B161" w14:textId="642E3B28" w:rsidR="00F25AFA" w:rsidRDefault="00ED5111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ED5111">
                    <w:rPr>
                      <w:color w:val="404040" w:themeColor="text1" w:themeTint="BF"/>
                    </w:rPr>
                    <w:t>Mahisma</w:t>
                  </w:r>
                  <w:r>
                    <w:rPr>
                      <w:color w:val="404040" w:themeColor="text1" w:themeTint="BF"/>
                    </w:rPr>
                    <w:t xml:space="preserve"> </w:t>
                  </w:r>
                  <w:r w:rsidRPr="00ED5111">
                    <w:rPr>
                      <w:color w:val="404040" w:themeColor="text1" w:themeTint="BF"/>
                    </w:rPr>
                    <w:t>Bajracharya</w:t>
                  </w:r>
                </w:p>
              </w:tc>
              <w:tc>
                <w:tcPr>
                  <w:tcW w:w="2061" w:type="dxa"/>
                </w:tcPr>
                <w:p w14:paraId="5A6505B4" w14:textId="665C11D6" w:rsidR="00F25AFA" w:rsidRDefault="00ED5111" w:rsidP="00ED5111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QA Lead</w:t>
                  </w:r>
                </w:p>
              </w:tc>
              <w:tc>
                <w:tcPr>
                  <w:tcW w:w="2398" w:type="dxa"/>
                </w:tcPr>
                <w:p w14:paraId="13FF7475" w14:textId="5905B65E" w:rsidR="00F25AFA" w:rsidRDefault="00F25AFA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</w:p>
              </w:tc>
              <w:tc>
                <w:tcPr>
                  <w:tcW w:w="1850" w:type="dxa"/>
                </w:tcPr>
                <w:p w14:paraId="12534324" w14:textId="0D89F005" w:rsidR="00F25AFA" w:rsidRDefault="00ED5111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Version 1.0 is developed.</w:t>
                  </w:r>
                </w:p>
              </w:tc>
              <w:tc>
                <w:tcPr>
                  <w:tcW w:w="2265" w:type="dxa"/>
                </w:tcPr>
                <w:p w14:paraId="4A237449" w14:textId="0FE5CB92" w:rsidR="00F25AFA" w:rsidRDefault="006524C7" w:rsidP="004F75BF">
                  <w:pPr>
                    <w:pStyle w:val="TipText"/>
                    <w:rPr>
                      <w:color w:val="404040" w:themeColor="text1" w:themeTint="BF"/>
                    </w:rPr>
                  </w:pPr>
                  <w:r w:rsidRPr="006524C7">
                    <w:rPr>
                      <w:color w:val="404040" w:themeColor="text1" w:themeTint="BF"/>
                    </w:rPr>
                    <w:t>18/02/2026</w:t>
                  </w:r>
                </w:p>
              </w:tc>
            </w:tr>
          </w:tbl>
          <w:p w14:paraId="0AC824C7" w14:textId="6ED248D2" w:rsidR="0011119A" w:rsidRPr="00E15171" w:rsidRDefault="0011119A" w:rsidP="004F75B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1B0952" w14:textId="17291D25" w:rsidR="00B4085B" w:rsidRDefault="00B4085B" w:rsidP="00B4085B"/>
    <w:p w14:paraId="18C05574" w14:textId="6204293F" w:rsidR="00D07D56" w:rsidRPr="00841E05" w:rsidRDefault="00D07D56" w:rsidP="00841E05">
      <w:pPr>
        <w:pStyle w:val="Heading1"/>
      </w:pPr>
      <w:bookmarkStart w:id="22" w:name="_Toc222345821"/>
      <w:r w:rsidRPr="00841E05">
        <w:t>E</w:t>
      </w:r>
      <w:r w:rsidRPr="00841E05">
        <w:t>ntry</w:t>
      </w:r>
      <w:r w:rsidRPr="00841E05">
        <w:t xml:space="preserve"> Criteria</w:t>
      </w:r>
      <w:bookmarkEnd w:id="22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D07D56" w:rsidRPr="00D07D56" w14:paraId="44207AC6" w14:textId="77777777" w:rsidTr="00FA4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259AFC76" w14:textId="77777777" w:rsidR="00D07D56" w:rsidRPr="00D07D56" w:rsidRDefault="00D07D56" w:rsidP="00D07D56">
            <w:pPr>
              <w:spacing w:before="160" w:after="160"/>
              <w:rPr>
                <w:color w:val="4C483D" w:themeColor="text2"/>
                <w:sz w:val="20"/>
                <w:szCs w:val="20"/>
              </w:rPr>
            </w:pPr>
            <w:r w:rsidRPr="00D07D56">
              <w:rPr>
                <w:noProof/>
                <w:color w:val="4C483D" w:themeColor="text2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D12E0C3" wp14:editId="484562B8">
                      <wp:extent cx="228600" cy="228600"/>
                      <wp:effectExtent l="0" t="0" r="0" b="0"/>
                      <wp:docPr id="1463822061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87724582" name="Oval 88772458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151879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936B14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">
                      <v:oval id="Oval 887724582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5D412FC" w14:textId="3A0C9103" w:rsidR="00D07D56" w:rsidRPr="00D07D56" w:rsidRDefault="00D07D56" w:rsidP="00D07D56">
            <w:pPr>
              <w:spacing w:before="160"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</w:pPr>
            <w:r w:rsidRPr="00D07D56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>Testing will</w:t>
            </w:r>
            <w:r w:rsidR="00950A0B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>begin</w:t>
            </w:r>
            <w:r w:rsidRPr="00D07D56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 xml:space="preserve"> when:</w:t>
            </w:r>
          </w:p>
          <w:p w14:paraId="171AF963" w14:textId="2756C3DA" w:rsidR="00950A0B" w:rsidRPr="00950A0B" w:rsidRDefault="00950A0B" w:rsidP="00950A0B">
            <w:pPr>
              <w:numPr>
                <w:ilvl w:val="0"/>
                <w:numId w:val="18"/>
              </w:numPr>
              <w:spacing w:before="160"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</w:pPr>
            <w:r w:rsidRPr="00950A0B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>Application is accessible</w:t>
            </w:r>
          </w:p>
          <w:p w14:paraId="5F012C06" w14:textId="531D3FC2" w:rsidR="00950A0B" w:rsidRPr="00950A0B" w:rsidRDefault="00950A0B" w:rsidP="00950A0B">
            <w:pPr>
              <w:numPr>
                <w:ilvl w:val="0"/>
                <w:numId w:val="18"/>
              </w:numPr>
              <w:spacing w:before="160"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</w:pPr>
            <w:r w:rsidRPr="00950A0B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>User is registered</w:t>
            </w:r>
          </w:p>
          <w:p w14:paraId="254ADD82" w14:textId="4B02CB15" w:rsidR="00D07D56" w:rsidRPr="00D07D56" w:rsidRDefault="00950A0B" w:rsidP="00950A0B">
            <w:pPr>
              <w:numPr>
                <w:ilvl w:val="0"/>
                <w:numId w:val="18"/>
              </w:numPr>
              <w:spacing w:before="160"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</w:pPr>
            <w:r w:rsidRPr="00950A0B">
              <w:rPr>
                <w:rFonts w:asciiTheme="majorHAnsi" w:eastAsiaTheme="majorEastAsia" w:hAnsiTheme="majorHAnsi" w:cstheme="majorBidi"/>
                <w:i/>
                <w:iCs/>
                <w:color w:val="4C483D" w:themeColor="text2"/>
                <w:sz w:val="16"/>
                <w:szCs w:val="16"/>
              </w:rPr>
              <w:t>Test environment is stable</w:t>
            </w:r>
          </w:p>
        </w:tc>
      </w:tr>
    </w:tbl>
    <w:p w14:paraId="089D0C02" w14:textId="77777777" w:rsidR="00D07D56" w:rsidRDefault="00D07D56" w:rsidP="00B4085B"/>
    <w:p w14:paraId="5330EE7B" w14:textId="77777777" w:rsidR="00B4085B" w:rsidRDefault="00B4085B" w:rsidP="00B4085B">
      <w:pPr>
        <w:pStyle w:val="Heading1"/>
      </w:pPr>
      <w:bookmarkStart w:id="23" w:name="_Toc222345822"/>
      <w:r>
        <w:t>Exit Criteria</w:t>
      </w:r>
      <w:bookmarkEnd w:id="23"/>
    </w:p>
    <w:tbl>
      <w:tblPr>
        <w:tblStyle w:val="TipTable"/>
        <w:tblW w:w="5014" w:type="pct"/>
        <w:shd w:val="clear" w:color="auto" w:fill="E4E3E2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947"/>
        <w:gridCol w:w="12771"/>
      </w:tblGrid>
      <w:tr w:rsidR="00B4085B" w14:paraId="61CA3F6B" w14:textId="77777777" w:rsidTr="004F7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1739CCB0" w14:textId="77777777" w:rsidR="00B4085B" w:rsidRDefault="00B4085B" w:rsidP="004F75BF">
            <w:pPr>
              <w:pStyle w:val="Icon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EFDA8B" wp14:editId="5A9FC4D6">
                      <wp:extent cx="228600" cy="228600"/>
                      <wp:effectExtent l="0" t="0" r="0" b="0"/>
                      <wp:docPr id="142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3" name="Oval 14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Freeform 74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913BA6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FjsrnjsFAAAPEQAADgAAAAAAAAAAAAAAAAAuAgAAZHJzL2Uyb0RvYy54bWxQSwECLQAUAAYA&#10;CAAAACEA+AwpmdgAAAADAQAADwAAAAAAAAAAAAAAAACVBwAAZHJzL2Rvd25yZXYueG1sUEsFBgAA&#10;AAAEAAQA8wAAAJoIAAAAAA==&#10;">
                      <v:oval id="Oval 143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" fillcolor="#f24f4f" stroked="f" strokeweight="0">
                        <v:stroke joinstyle="miter"/>
                        <o:lock v:ext="edit" aspectratio="t"/>
                      </v:oval>
                      <v:shape id="Freeform 74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340825B7" w14:textId="06E8CDEA" w:rsidR="006524C7" w:rsidRDefault="006524C7" w:rsidP="006524C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will be considered complete when:</w:t>
            </w:r>
          </w:p>
          <w:p w14:paraId="67A186D4" w14:textId="2C30492D" w:rsidR="006524C7" w:rsidRDefault="006524C7" w:rsidP="006524C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planned test cases are executed</w:t>
            </w:r>
          </w:p>
          <w:p w14:paraId="3288B45E" w14:textId="5373FB8B" w:rsidR="006524C7" w:rsidRDefault="006524C7" w:rsidP="006524C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critical and high-severity defects are fixed and verified</w:t>
            </w:r>
          </w:p>
          <w:p w14:paraId="597B24E9" w14:textId="2385E62E" w:rsidR="006524C7" w:rsidRDefault="006524C7" w:rsidP="006524C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blocker defects remain open</w:t>
            </w:r>
          </w:p>
          <w:p w14:paraId="1961E3E5" w14:textId="62DC2EA7" w:rsidR="006524C7" w:rsidRDefault="006524C7" w:rsidP="006524C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Regression testing is completed successfully</w:t>
            </w:r>
          </w:p>
          <w:p w14:paraId="1F6E33E9" w14:textId="5B70869B" w:rsidR="00606BD9" w:rsidRPr="00E15171" w:rsidRDefault="006524C7" w:rsidP="006524C7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deliverables are reviewed and approved</w:t>
            </w:r>
          </w:p>
        </w:tc>
      </w:tr>
    </w:tbl>
    <w:p w14:paraId="1F4FCB24" w14:textId="6741366B" w:rsidR="00B4085B" w:rsidRDefault="00B4085B" w:rsidP="00B4085B"/>
    <w:p w14:paraId="4BD1A75F" w14:textId="77777777" w:rsidR="00B4085B" w:rsidRDefault="00B4085B" w:rsidP="00B4085B"/>
    <w:bookmarkEnd w:id="11"/>
    <w:p w14:paraId="5EB83B74" w14:textId="77777777" w:rsidR="00B4085B" w:rsidRPr="006D4683" w:rsidRDefault="00B4085B" w:rsidP="006D4683"/>
    <w:sectPr w:rsidR="00B4085B" w:rsidRPr="006D4683" w:rsidSect="002A3949">
      <w:pgSz w:w="15840" w:h="12240" w:orient="landscape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A540" w14:textId="77777777" w:rsidR="007D7E54" w:rsidRDefault="007D7E54">
      <w:pPr>
        <w:spacing w:after="0" w:line="240" w:lineRule="auto"/>
      </w:pPr>
      <w:r>
        <w:separator/>
      </w:r>
    </w:p>
  </w:endnote>
  <w:endnote w:type="continuationSeparator" w:id="0">
    <w:p w14:paraId="0AF92BDA" w14:textId="77777777" w:rsidR="007D7E54" w:rsidRDefault="007D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591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05358C" w14:textId="3AFF2D72" w:rsidR="001265A6" w:rsidRDefault="001265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85D4B" w14:textId="77777777" w:rsidR="001265A6" w:rsidRDefault="00126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645A" w14:textId="77777777" w:rsidR="007D7E54" w:rsidRDefault="007D7E54">
      <w:pPr>
        <w:spacing w:after="0" w:line="240" w:lineRule="auto"/>
      </w:pPr>
      <w:r>
        <w:separator/>
      </w:r>
    </w:p>
  </w:footnote>
  <w:footnote w:type="continuationSeparator" w:id="0">
    <w:p w14:paraId="3127132A" w14:textId="77777777" w:rsidR="007D7E54" w:rsidRDefault="007D7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D7F"/>
    <w:multiLevelType w:val="hybridMultilevel"/>
    <w:tmpl w:val="8FD69B60"/>
    <w:lvl w:ilvl="0" w:tplc="132861A6">
      <w:start w:val="1"/>
      <w:numFmt w:val="bullet"/>
      <w:lvlText w:val="-"/>
      <w:lvlJc w:val="left"/>
      <w:pPr>
        <w:ind w:left="720" w:hanging="360"/>
      </w:pPr>
      <w:rPr>
        <w:rFonts w:ascii="Century Gothic" w:eastAsiaTheme="majorEastAsia" w:hAnsi="Century Gothic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03E1"/>
    <w:multiLevelType w:val="hybridMultilevel"/>
    <w:tmpl w:val="6A105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F37718"/>
    <w:multiLevelType w:val="hybridMultilevel"/>
    <w:tmpl w:val="39421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E75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BE155C"/>
    <w:multiLevelType w:val="hybridMultilevel"/>
    <w:tmpl w:val="1EAE5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35B5A"/>
    <w:multiLevelType w:val="hybridMultilevel"/>
    <w:tmpl w:val="4644F518"/>
    <w:lvl w:ilvl="0" w:tplc="5F0E09F6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E07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2BD2"/>
    <w:multiLevelType w:val="hybridMultilevel"/>
    <w:tmpl w:val="97F8AD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C278A4"/>
    <w:multiLevelType w:val="hybridMultilevel"/>
    <w:tmpl w:val="BA96A4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F62431"/>
    <w:multiLevelType w:val="hybridMultilevel"/>
    <w:tmpl w:val="2E20D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C4258"/>
    <w:multiLevelType w:val="hybridMultilevel"/>
    <w:tmpl w:val="E78A30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E56C24"/>
    <w:multiLevelType w:val="hybridMultilevel"/>
    <w:tmpl w:val="B09A7A14"/>
    <w:lvl w:ilvl="0" w:tplc="0409000F">
      <w:start w:val="1"/>
      <w:numFmt w:val="decimal"/>
      <w:pStyle w:val="TOC1"/>
      <w:lvlText w:val="%1."/>
      <w:lvlJc w:val="left"/>
      <w:pPr>
        <w:ind w:left="576" w:hanging="57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54D92"/>
    <w:multiLevelType w:val="hybridMultilevel"/>
    <w:tmpl w:val="2640C92A"/>
    <w:lvl w:ilvl="0" w:tplc="132861A6">
      <w:start w:val="1"/>
      <w:numFmt w:val="bullet"/>
      <w:lvlText w:val="-"/>
      <w:lvlJc w:val="left"/>
      <w:pPr>
        <w:ind w:left="360" w:hanging="360"/>
      </w:pPr>
      <w:rPr>
        <w:rFonts w:ascii="Century Gothic" w:eastAsiaTheme="majorEastAsia" w:hAnsi="Century Gothic" w:cstheme="maj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E426F6"/>
    <w:multiLevelType w:val="hybridMultilevel"/>
    <w:tmpl w:val="C8B8C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C86381"/>
    <w:multiLevelType w:val="hybridMultilevel"/>
    <w:tmpl w:val="E78A3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866916"/>
    <w:multiLevelType w:val="hybridMultilevel"/>
    <w:tmpl w:val="5C8CFC74"/>
    <w:lvl w:ilvl="0" w:tplc="9146CF54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2967B9"/>
    <w:multiLevelType w:val="hybridMultilevel"/>
    <w:tmpl w:val="C9D4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458160">
    <w:abstractNumId w:val="12"/>
  </w:num>
  <w:num w:numId="2" w16cid:durableId="1091779841">
    <w:abstractNumId w:val="5"/>
  </w:num>
  <w:num w:numId="3" w16cid:durableId="484473479">
    <w:abstractNumId w:val="7"/>
  </w:num>
  <w:num w:numId="4" w16cid:durableId="591202121">
    <w:abstractNumId w:val="6"/>
  </w:num>
  <w:num w:numId="5" w16cid:durableId="2111316076">
    <w:abstractNumId w:val="3"/>
  </w:num>
  <w:num w:numId="6" w16cid:durableId="1443115214">
    <w:abstractNumId w:val="0"/>
  </w:num>
  <w:num w:numId="7" w16cid:durableId="588542838">
    <w:abstractNumId w:val="14"/>
  </w:num>
  <w:num w:numId="8" w16cid:durableId="2117173231">
    <w:abstractNumId w:val="10"/>
  </w:num>
  <w:num w:numId="9" w16cid:durableId="1866287842">
    <w:abstractNumId w:val="15"/>
  </w:num>
  <w:num w:numId="10" w16cid:durableId="1451238946">
    <w:abstractNumId w:val="4"/>
  </w:num>
  <w:num w:numId="11" w16cid:durableId="1231890027">
    <w:abstractNumId w:val="16"/>
  </w:num>
  <w:num w:numId="12" w16cid:durableId="1022900859">
    <w:abstractNumId w:val="8"/>
  </w:num>
  <w:num w:numId="13" w16cid:durableId="1956013219">
    <w:abstractNumId w:val="11"/>
  </w:num>
  <w:num w:numId="14" w16cid:durableId="73597566">
    <w:abstractNumId w:val="9"/>
  </w:num>
  <w:num w:numId="15" w16cid:durableId="407189177">
    <w:abstractNumId w:val="13"/>
  </w:num>
  <w:num w:numId="16" w16cid:durableId="17510203">
    <w:abstractNumId w:val="1"/>
  </w:num>
  <w:num w:numId="17" w16cid:durableId="1911040315">
    <w:abstractNumId w:val="17"/>
  </w:num>
  <w:num w:numId="18" w16cid:durableId="1542670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84"/>
    <w:rsid w:val="000429E3"/>
    <w:rsid w:val="000E155A"/>
    <w:rsid w:val="0011119A"/>
    <w:rsid w:val="001265A6"/>
    <w:rsid w:val="00164399"/>
    <w:rsid w:val="001F1F85"/>
    <w:rsid w:val="002575B5"/>
    <w:rsid w:val="002A3949"/>
    <w:rsid w:val="002B056C"/>
    <w:rsid w:val="002B1C85"/>
    <w:rsid w:val="00327428"/>
    <w:rsid w:val="003A35D9"/>
    <w:rsid w:val="003A42C7"/>
    <w:rsid w:val="003C7981"/>
    <w:rsid w:val="004151B5"/>
    <w:rsid w:val="00483522"/>
    <w:rsid w:val="00486156"/>
    <w:rsid w:val="00492A87"/>
    <w:rsid w:val="005401B8"/>
    <w:rsid w:val="005533A4"/>
    <w:rsid w:val="00567E9D"/>
    <w:rsid w:val="0058724D"/>
    <w:rsid w:val="00606BD9"/>
    <w:rsid w:val="006524C7"/>
    <w:rsid w:val="006D0D0C"/>
    <w:rsid w:val="006D4683"/>
    <w:rsid w:val="007319C3"/>
    <w:rsid w:val="00747F13"/>
    <w:rsid w:val="00795EA3"/>
    <w:rsid w:val="007C5380"/>
    <w:rsid w:val="007D7E54"/>
    <w:rsid w:val="008236F3"/>
    <w:rsid w:val="00841E05"/>
    <w:rsid w:val="00881AF9"/>
    <w:rsid w:val="008D500A"/>
    <w:rsid w:val="00944C85"/>
    <w:rsid w:val="00950A0B"/>
    <w:rsid w:val="009A22E6"/>
    <w:rsid w:val="009D00CF"/>
    <w:rsid w:val="009D15A7"/>
    <w:rsid w:val="00A50A12"/>
    <w:rsid w:val="00A51588"/>
    <w:rsid w:val="00A84823"/>
    <w:rsid w:val="00AF38D1"/>
    <w:rsid w:val="00B4085B"/>
    <w:rsid w:val="00C0746C"/>
    <w:rsid w:val="00C6277F"/>
    <w:rsid w:val="00C62884"/>
    <w:rsid w:val="00C80759"/>
    <w:rsid w:val="00D07D56"/>
    <w:rsid w:val="00E0289D"/>
    <w:rsid w:val="00E15171"/>
    <w:rsid w:val="00ED5111"/>
    <w:rsid w:val="00EE5449"/>
    <w:rsid w:val="00F259A0"/>
    <w:rsid w:val="00F25AFA"/>
    <w:rsid w:val="00F3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2944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D5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8" w:space="0" w:color="FCDBDB" w:themeColor="accent1" w:themeTint="33"/>
      </w:pBdr>
      <w:spacing w:after="200"/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Pr>
      <w:sz w:val="32"/>
      <w:szCs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99"/>
    <w:qFormat/>
    <w:rPr>
      <w:color w:val="FFFFFF" w:themeColor="background1"/>
      <w:sz w:val="22"/>
      <w:szCs w:val="22"/>
    </w:rPr>
  </w:style>
  <w:style w:type="paragraph" w:customStyle="1" w:styleId="TableSpace">
    <w:name w:val="Table Space"/>
    <w:basedOn w:val="NoSpacing"/>
    <w:uiPriority w:val="99"/>
    <w:pPr>
      <w:spacing w:line="14" w:lineRule="exact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rsid w:val="008D500A"/>
    <w:pPr>
      <w:numPr>
        <w:numId w:val="1"/>
      </w:numPr>
      <w:spacing w:after="140" w:line="240" w:lineRule="auto"/>
      <w:ind w:right="3240"/>
    </w:pPr>
    <w:rPr>
      <w:b/>
      <w:bCs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 w:line="240" w:lineRule="auto"/>
      <w:ind w:left="720" w:right="324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customStyle="1" w:styleId="LogoAlt">
    <w:name w:val="Logo Alt."/>
    <w:basedOn w:val="Normal"/>
    <w:uiPriority w:val="99"/>
    <w:unhideWhenUsed/>
    <w:pPr>
      <w:spacing w:before="720" w:line="240" w:lineRule="auto"/>
      <w:ind w:left="720"/>
    </w:pPr>
  </w:style>
  <w:style w:type="paragraph" w:customStyle="1" w:styleId="FooterAlt">
    <w:name w:val="Footer Alt."/>
    <w:basedOn w:val="Normal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customStyle="1" w:styleId="TipTextBullet">
    <w:name w:val="Tip Text Bullet"/>
    <w:basedOn w:val="TipText"/>
    <w:qFormat/>
    <w:rsid w:val="007C5380"/>
    <w:pPr>
      <w:numPr>
        <w:numId w:val="2"/>
      </w:numPr>
    </w:pPr>
    <w:rPr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6277F"/>
    <w:rPr>
      <w:b/>
      <w:bCs/>
    </w:rPr>
  </w:style>
  <w:style w:type="paragraph" w:customStyle="1" w:styleId="C01C9627831D4DCC8E09CB18D2CA4B35">
    <w:name w:val="C01C9627831D4DCC8E09CB18D2CA4B35"/>
    <w:rsid w:val="006D4683"/>
    <w:pPr>
      <w:spacing w:after="160" w:line="259" w:lineRule="auto"/>
    </w:pPr>
    <w:rPr>
      <w:color w:val="auto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7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practice.expandtesting.com/notes/ap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is\AppData\Roaming\Microsoft\Templates\Business%20plan%20(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80562A41244711BC30C11AE8692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DBA11-A059-400F-80D9-65BE12D63165}"/>
      </w:docPartPr>
      <w:docPartBody>
        <w:p w:rsidR="00772832" w:rsidRDefault="00EE307D">
          <w:pPr>
            <w:pStyle w:val="7F80562A41244711BC30C11AE86922BC"/>
          </w:pPr>
          <w:r>
            <w:t>[Business Plan Title]</w:t>
          </w:r>
        </w:p>
      </w:docPartBody>
    </w:docPart>
    <w:docPart>
      <w:docPartPr>
        <w:name w:val="B3F6D0C4F684441EAB28CA4B82035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2A1AB-4869-4859-946A-4A41EAA4F014}"/>
      </w:docPartPr>
      <w:docPartBody>
        <w:p w:rsidR="00772832" w:rsidRDefault="00EE307D">
          <w:pPr>
            <w:pStyle w:val="B3F6D0C4F684441EAB28CA4B82035171"/>
          </w:pPr>
          <w:r>
            <w:t>[Business Plan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B5A"/>
    <w:multiLevelType w:val="hybridMultilevel"/>
    <w:tmpl w:val="4644F518"/>
    <w:lvl w:ilvl="0" w:tplc="5F0E09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8051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7D"/>
    <w:rsid w:val="000C6088"/>
    <w:rsid w:val="00772832"/>
    <w:rsid w:val="00A50A12"/>
    <w:rsid w:val="00EE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7F80562A41244711BC30C11AE86922BC">
    <w:name w:val="7F80562A41244711BC30C11AE86922BC"/>
  </w:style>
  <w:style w:type="paragraph" w:customStyle="1" w:styleId="B3F6D0C4F684441EAB28CA4B82035171">
    <w:name w:val="B3F6D0C4F684441EAB28CA4B820351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2023-10-02T00:00:00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D489FF-FFE7-44BE-B462-7E727C8F9EF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9156ADB-39A6-409E-9C65-BC70BB031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868938-E604-4EA9-ABAA-EB6F72565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7719785-41DB-497D-8FFA-7B1B3149F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plan (Design)</Template>
  <TotalTime>0</TotalTime>
  <Pages>14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MyNotes - Test Plan</vt:lpstr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MyNotes - Test Plan</dc:title>
  <dc:subject>Prepared for: YoungInnovations</dc:subject>
  <dc:creator/>
  <cp:keywords/>
  <dc:description/>
  <cp:lastModifiedBy/>
  <cp:revision>1</cp:revision>
  <dcterms:created xsi:type="dcterms:W3CDTF">2026-02-18T13:56:00Z</dcterms:created>
  <dcterms:modified xsi:type="dcterms:W3CDTF">2026-02-18T16:38:00Z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